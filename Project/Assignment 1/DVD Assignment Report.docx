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2C30EE76" w14:textId="77777777"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103C7A9A" w14:textId="77777777" w:rsidTr="003411A7">
              <w:trPr>
                <w:trHeight w:val="288"/>
                <w:jc w:val="center"/>
              </w:trPr>
              <w:tc>
                <w:tcPr>
                  <w:tcW w:w="5874" w:type="dxa"/>
                  <w:shd w:val="clear" w:color="auto" w:fill="983620" w:themeFill="accent2"/>
                </w:tcPr>
                <w:p w14:paraId="0424BB92" w14:textId="77777777" w:rsidR="00EA3050" w:rsidRDefault="00EA3050" w:rsidP="0046608D">
                  <w:pPr>
                    <w:pStyle w:val="NoSpacing"/>
                  </w:pPr>
                </w:p>
              </w:tc>
            </w:tr>
            <w:tr w:rsidR="00EA3050" w14:paraId="33310A87" w14:textId="77777777" w:rsidTr="003411A7">
              <w:trPr>
                <w:trHeight w:val="288"/>
                <w:jc w:val="center"/>
              </w:trPr>
              <w:tc>
                <w:tcPr>
                  <w:tcW w:w="5874" w:type="dxa"/>
                </w:tcPr>
                <w:p w14:paraId="7B382003" w14:textId="77777777" w:rsidR="00EA3050" w:rsidRDefault="00EA3050" w:rsidP="0046608D">
                  <w:pPr>
                    <w:pStyle w:val="NoSpacing"/>
                  </w:pPr>
                </w:p>
              </w:tc>
            </w:tr>
            <w:tr w:rsidR="00EA3050" w14:paraId="38676C4C" w14:textId="77777777" w:rsidTr="0046608D">
              <w:trPr>
                <w:trHeight w:val="6480"/>
                <w:jc w:val="center"/>
              </w:trPr>
              <w:tc>
                <w:tcPr>
                  <w:tcW w:w="5874" w:type="dxa"/>
                </w:tcPr>
                <w:p w14:paraId="7B6DA532" w14:textId="77777777" w:rsidR="00EA3050" w:rsidRDefault="00237EAA" w:rsidP="0046608D">
                  <w:pPr>
                    <w:pStyle w:val="NoSpacing"/>
                  </w:pPr>
                  <w:r>
                    <w:rPr>
                      <w:noProof/>
                    </w:rPr>
                    <w:drawing>
                      <wp:inline distT="0" distB="0" distL="0" distR="0" wp14:anchorId="6EC79AA5" wp14:editId="1B9CD50D">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a:ext>
                                </a:extLst>
                              </pic:spPr>
                            </pic:pic>
                          </a:graphicData>
                        </a:graphic>
                      </wp:inline>
                    </w:drawing>
                  </w:r>
                </w:p>
              </w:tc>
            </w:tr>
            <w:tr w:rsidR="00EA3050" w14:paraId="40242DE7" w14:textId="77777777" w:rsidTr="003411A7">
              <w:trPr>
                <w:trHeight w:val="216"/>
                <w:jc w:val="center"/>
              </w:trPr>
              <w:tc>
                <w:tcPr>
                  <w:tcW w:w="5874" w:type="dxa"/>
                </w:tcPr>
                <w:p w14:paraId="72B26045" w14:textId="77777777" w:rsidR="00EA3050" w:rsidRDefault="00EA3050" w:rsidP="0046608D">
                  <w:pPr>
                    <w:pStyle w:val="NoSpacing"/>
                  </w:pPr>
                </w:p>
              </w:tc>
            </w:tr>
          </w:tbl>
          <w:p w14:paraId="4701D40E" w14:textId="77777777" w:rsidR="0046608D" w:rsidRDefault="0046608D"/>
        </w:tc>
      </w:tr>
      <w:tr w:rsidR="0046608D" w:rsidRPr="00BA009E" w14:paraId="20B2CF52"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2"/>
              </w:rPr>
              <w:alias w:val="Title"/>
              <w:tag w:val=""/>
              <w:id w:val="-841541200"/>
              <w:placeholder>
                <w:docPart w:val="F9AF8F3BD83AE340B972B07AA43318D3"/>
              </w:placeholder>
              <w:dataBinding w:prefixMappings="xmlns:ns0='http://purl.org/dc/elements/1.1/' xmlns:ns1='http://schemas.openxmlformats.org/package/2006/metadata/core-properties' " w:xpath="/ns1:coreProperties[1]/ns0:title[1]" w:storeItemID="{6C3C8BC8-F283-45AE-878A-BAB7291924A1}"/>
              <w:text w:multiLine="1"/>
            </w:sdtPr>
            <w:sdtContent>
              <w:p w14:paraId="6C38E262" w14:textId="5E919C51" w:rsidR="0046608D" w:rsidRPr="00C71C53" w:rsidRDefault="00405228" w:rsidP="00C71C53">
                <w:pPr>
                  <w:pStyle w:val="Title"/>
                  <w:jc w:val="right"/>
                  <w:rPr>
                    <w:sz w:val="52"/>
                  </w:rPr>
                </w:pPr>
                <w:r>
                  <w:rPr>
                    <w:sz w:val="52"/>
                  </w:rPr>
                  <w:t>COMP40725 Introduction to Relational Databases &amp; SQL Programming: Assignment 1</w:t>
                </w:r>
              </w:p>
            </w:sdtContent>
          </w:sdt>
          <w:sdt>
            <w:sdtPr>
              <w:alias w:val="Subtitle"/>
              <w:tag w:val=""/>
              <w:id w:val="-1702467403"/>
              <w:placeholder>
                <w:docPart w:val="F0E552401FC2564A90C26543FD0D19C6"/>
              </w:placeholder>
              <w:dataBinding w:prefixMappings="xmlns:ns0='http://purl.org/dc/elements/1.1/' xmlns:ns1='http://schemas.openxmlformats.org/package/2006/metadata/core-properties' " w:xpath="/ns1:coreProperties[1]/ns0:subject[1]" w:storeItemID="{6C3C8BC8-F283-45AE-878A-BAB7291924A1}"/>
              <w:text w:multiLine="1"/>
            </w:sdtPr>
            <w:sdtContent>
              <w:p w14:paraId="5D51A84F" w14:textId="36106C41" w:rsidR="00727288" w:rsidRPr="00BA009E" w:rsidRDefault="00D720E9" w:rsidP="00D720E9">
                <w:pPr>
                  <w:pStyle w:val="Subtitle"/>
                  <w:jc w:val="right"/>
                </w:pPr>
                <w:r>
                  <w:t>Database Design &amp; Implementation</w:t>
                </w:r>
                <w:r w:rsidR="00C71C53">
                  <w:t xml:space="preserve"> for DVD Store</w:t>
                </w:r>
                <w:r w:rsidR="0040085A">
                  <w:br/>
                  <w:t>By Noreen A. Lenihan</w:t>
                </w:r>
              </w:p>
            </w:sdtContent>
          </w:sdt>
        </w:tc>
      </w:tr>
      <w:tr w:rsidR="0046608D" w14:paraId="48F911FD" w14:textId="77777777" w:rsidTr="0046608D">
        <w:trPr>
          <w:jc w:val="right"/>
        </w:trPr>
        <w:tc>
          <w:tcPr>
            <w:tcW w:w="9576" w:type="dxa"/>
            <w:tcBorders>
              <w:top w:val="single" w:sz="2" w:space="0" w:color="BFBFBF" w:themeColor="background1" w:themeShade="BF"/>
            </w:tcBorders>
          </w:tcPr>
          <w:p w14:paraId="06C8307E" w14:textId="03B8A141" w:rsidR="0046608D" w:rsidRPr="00423B29" w:rsidRDefault="00C71C53" w:rsidP="00C71C53">
            <w:pPr>
              <w:pStyle w:val="Footer"/>
            </w:pPr>
            <w:r>
              <w:t>Semester 2</w:t>
            </w:r>
            <w:r w:rsidR="00423B29">
              <w:br/>
            </w:r>
            <w:r>
              <w:t>Dr. Mark Scanlon</w:t>
            </w:r>
            <w:r w:rsidR="00423B29">
              <w:br/>
            </w:r>
            <w:r w:rsidR="00957C77">
              <w:t>Deadline date: 26</w:t>
            </w:r>
            <w:r>
              <w:t>.4.2014</w:t>
            </w:r>
          </w:p>
        </w:tc>
      </w:tr>
    </w:tbl>
    <w:sdt>
      <w:sdtPr>
        <w:rPr>
          <w:rFonts w:asciiTheme="minorHAnsi" w:hAnsiTheme="minorHAnsi"/>
          <w:color w:val="auto"/>
          <w:sz w:val="24"/>
        </w:rPr>
        <w:id w:val="-857887824"/>
        <w:docPartObj>
          <w:docPartGallery w:val="Table of Contents"/>
          <w:docPartUnique/>
        </w:docPartObj>
      </w:sdtPr>
      <w:sdtEndPr>
        <w:rPr>
          <w:b/>
          <w:bCs/>
          <w:noProof/>
        </w:rPr>
      </w:sdtEndPr>
      <w:sdtContent>
        <w:p w14:paraId="5FBC3D89" w14:textId="77777777" w:rsidR="006F61EB" w:rsidRPr="006F61EB" w:rsidRDefault="006F61EB" w:rsidP="006F61EB">
          <w:pPr>
            <w:pStyle w:val="TOCHeading"/>
          </w:pPr>
          <w:r>
            <w:t>Table of Contents</w:t>
          </w:r>
        </w:p>
        <w:p w14:paraId="3D91E237" w14:textId="77777777" w:rsidR="001467E8" w:rsidRDefault="006F61EB">
          <w:pPr>
            <w:pStyle w:val="TOC1"/>
            <w:tabs>
              <w:tab w:val="right" w:leader="dot" w:pos="9350"/>
            </w:tabs>
            <w:rPr>
              <w:noProof/>
              <w:color w:val="auto"/>
              <w:lang w:eastAsia="ja-JP"/>
            </w:rPr>
          </w:pPr>
          <w:r>
            <w:fldChar w:fldCharType="begin"/>
          </w:r>
          <w:r>
            <w:instrText xml:space="preserve"> TOC \o "1-3" \h \z \u </w:instrText>
          </w:r>
          <w:r>
            <w:fldChar w:fldCharType="separate"/>
          </w:r>
          <w:r w:rsidR="001467E8">
            <w:rPr>
              <w:noProof/>
            </w:rPr>
            <w:t>COMP40725 Introduction to Relational Databases &amp; SQL Programming: Assignment 1</w:t>
          </w:r>
          <w:r w:rsidR="001467E8">
            <w:rPr>
              <w:noProof/>
            </w:rPr>
            <w:tab/>
          </w:r>
          <w:r w:rsidR="001467E8">
            <w:rPr>
              <w:noProof/>
            </w:rPr>
            <w:fldChar w:fldCharType="begin"/>
          </w:r>
          <w:r w:rsidR="001467E8">
            <w:rPr>
              <w:noProof/>
            </w:rPr>
            <w:instrText xml:space="preserve"> PAGEREF _Toc257493504 \h </w:instrText>
          </w:r>
          <w:r w:rsidR="001467E8">
            <w:rPr>
              <w:noProof/>
            </w:rPr>
          </w:r>
          <w:r w:rsidR="001467E8">
            <w:rPr>
              <w:noProof/>
            </w:rPr>
            <w:fldChar w:fldCharType="separate"/>
          </w:r>
          <w:r w:rsidR="00F20A54">
            <w:rPr>
              <w:noProof/>
            </w:rPr>
            <w:t>1</w:t>
          </w:r>
          <w:r w:rsidR="001467E8">
            <w:rPr>
              <w:noProof/>
            </w:rPr>
            <w:fldChar w:fldCharType="end"/>
          </w:r>
        </w:p>
        <w:p w14:paraId="20A02AEE" w14:textId="77777777" w:rsidR="001467E8" w:rsidRDefault="001467E8">
          <w:pPr>
            <w:pStyle w:val="TOC2"/>
            <w:tabs>
              <w:tab w:val="right" w:leader="dot" w:pos="9350"/>
            </w:tabs>
            <w:rPr>
              <w:noProof/>
              <w:lang w:eastAsia="ja-JP"/>
            </w:rPr>
          </w:pPr>
          <w:r>
            <w:rPr>
              <w:noProof/>
            </w:rPr>
            <w:t>Database Design &amp; Implementation for DVD Store By Noreen A. Lenihan</w:t>
          </w:r>
          <w:r>
            <w:rPr>
              <w:noProof/>
            </w:rPr>
            <w:tab/>
          </w:r>
          <w:r>
            <w:rPr>
              <w:noProof/>
            </w:rPr>
            <w:fldChar w:fldCharType="begin"/>
          </w:r>
          <w:r>
            <w:rPr>
              <w:noProof/>
            </w:rPr>
            <w:instrText xml:space="preserve"> PAGEREF _Toc257493505 \h </w:instrText>
          </w:r>
          <w:r>
            <w:rPr>
              <w:noProof/>
            </w:rPr>
          </w:r>
          <w:r>
            <w:rPr>
              <w:noProof/>
            </w:rPr>
            <w:fldChar w:fldCharType="separate"/>
          </w:r>
          <w:r w:rsidR="00F20A54">
            <w:rPr>
              <w:noProof/>
            </w:rPr>
            <w:t>1</w:t>
          </w:r>
          <w:r>
            <w:rPr>
              <w:noProof/>
            </w:rPr>
            <w:fldChar w:fldCharType="end"/>
          </w:r>
        </w:p>
        <w:p w14:paraId="3B9BA2DC" w14:textId="77777777" w:rsidR="001467E8" w:rsidRDefault="001467E8">
          <w:pPr>
            <w:pStyle w:val="TOC3"/>
            <w:tabs>
              <w:tab w:val="right" w:leader="dot" w:pos="9350"/>
            </w:tabs>
            <w:rPr>
              <w:noProof/>
              <w:sz w:val="24"/>
              <w:lang w:eastAsia="ja-JP"/>
            </w:rPr>
          </w:pPr>
          <w:r>
            <w:rPr>
              <w:noProof/>
            </w:rPr>
            <w:t>Q1. Developing the Entity-Relationship Model</w:t>
          </w:r>
          <w:r>
            <w:rPr>
              <w:noProof/>
            </w:rPr>
            <w:tab/>
          </w:r>
          <w:r>
            <w:rPr>
              <w:noProof/>
            </w:rPr>
            <w:fldChar w:fldCharType="begin"/>
          </w:r>
          <w:r>
            <w:rPr>
              <w:noProof/>
            </w:rPr>
            <w:instrText xml:space="preserve"> PAGEREF _Toc257493506 \h </w:instrText>
          </w:r>
          <w:r>
            <w:rPr>
              <w:noProof/>
            </w:rPr>
          </w:r>
          <w:r>
            <w:rPr>
              <w:noProof/>
            </w:rPr>
            <w:fldChar w:fldCharType="separate"/>
          </w:r>
          <w:r w:rsidR="00F20A54">
            <w:rPr>
              <w:noProof/>
            </w:rPr>
            <w:t>1</w:t>
          </w:r>
          <w:r>
            <w:rPr>
              <w:noProof/>
            </w:rPr>
            <w:fldChar w:fldCharType="end"/>
          </w:r>
        </w:p>
        <w:p w14:paraId="5CC3A6D0" w14:textId="77777777" w:rsidR="001467E8" w:rsidRDefault="001467E8">
          <w:pPr>
            <w:pStyle w:val="TOC3"/>
            <w:tabs>
              <w:tab w:val="right" w:leader="dot" w:pos="9350"/>
            </w:tabs>
            <w:rPr>
              <w:noProof/>
              <w:sz w:val="24"/>
              <w:lang w:eastAsia="ja-JP"/>
            </w:rPr>
          </w:pPr>
          <w:r>
            <w:rPr>
              <w:noProof/>
            </w:rPr>
            <w:t>Step 1: Identifying Entities</w:t>
          </w:r>
          <w:r>
            <w:rPr>
              <w:noProof/>
            </w:rPr>
            <w:tab/>
          </w:r>
          <w:r>
            <w:rPr>
              <w:noProof/>
            </w:rPr>
            <w:fldChar w:fldCharType="begin"/>
          </w:r>
          <w:r>
            <w:rPr>
              <w:noProof/>
            </w:rPr>
            <w:instrText xml:space="preserve"> PAGEREF _Toc257493507 \h </w:instrText>
          </w:r>
          <w:r>
            <w:rPr>
              <w:noProof/>
            </w:rPr>
          </w:r>
          <w:r>
            <w:rPr>
              <w:noProof/>
            </w:rPr>
            <w:fldChar w:fldCharType="separate"/>
          </w:r>
          <w:r w:rsidR="00F20A54">
            <w:rPr>
              <w:noProof/>
            </w:rPr>
            <w:t>3</w:t>
          </w:r>
          <w:r>
            <w:rPr>
              <w:noProof/>
            </w:rPr>
            <w:fldChar w:fldCharType="end"/>
          </w:r>
        </w:p>
        <w:p w14:paraId="58E3720C" w14:textId="77777777" w:rsidR="001467E8" w:rsidRDefault="001467E8">
          <w:pPr>
            <w:pStyle w:val="TOC3"/>
            <w:tabs>
              <w:tab w:val="right" w:leader="dot" w:pos="9350"/>
            </w:tabs>
            <w:rPr>
              <w:noProof/>
              <w:sz w:val="24"/>
              <w:lang w:eastAsia="ja-JP"/>
            </w:rPr>
          </w:pPr>
          <w:r>
            <w:rPr>
              <w:noProof/>
            </w:rPr>
            <w:t>Step 2: Remove Duplicate Entities</w:t>
          </w:r>
          <w:r>
            <w:rPr>
              <w:noProof/>
            </w:rPr>
            <w:tab/>
          </w:r>
          <w:r>
            <w:rPr>
              <w:noProof/>
            </w:rPr>
            <w:fldChar w:fldCharType="begin"/>
          </w:r>
          <w:r>
            <w:rPr>
              <w:noProof/>
            </w:rPr>
            <w:instrText xml:space="preserve"> PAGEREF _Toc257493508 \h </w:instrText>
          </w:r>
          <w:r>
            <w:rPr>
              <w:noProof/>
            </w:rPr>
          </w:r>
          <w:r>
            <w:rPr>
              <w:noProof/>
            </w:rPr>
            <w:fldChar w:fldCharType="separate"/>
          </w:r>
          <w:r w:rsidR="00F20A54">
            <w:rPr>
              <w:noProof/>
            </w:rPr>
            <w:t>4</w:t>
          </w:r>
          <w:r>
            <w:rPr>
              <w:noProof/>
            </w:rPr>
            <w:fldChar w:fldCharType="end"/>
          </w:r>
        </w:p>
        <w:p w14:paraId="289B1333" w14:textId="77777777" w:rsidR="001467E8" w:rsidRDefault="001467E8">
          <w:pPr>
            <w:pStyle w:val="TOC3"/>
            <w:tabs>
              <w:tab w:val="right" w:leader="dot" w:pos="9350"/>
            </w:tabs>
            <w:rPr>
              <w:noProof/>
              <w:sz w:val="24"/>
              <w:lang w:eastAsia="ja-JP"/>
            </w:rPr>
          </w:pPr>
          <w:r>
            <w:rPr>
              <w:noProof/>
            </w:rPr>
            <w:t>Step 3: Listing Attributes of Entities</w:t>
          </w:r>
          <w:r>
            <w:rPr>
              <w:noProof/>
            </w:rPr>
            <w:tab/>
          </w:r>
          <w:r>
            <w:rPr>
              <w:noProof/>
            </w:rPr>
            <w:fldChar w:fldCharType="begin"/>
          </w:r>
          <w:r>
            <w:rPr>
              <w:noProof/>
            </w:rPr>
            <w:instrText xml:space="preserve"> PAGEREF _Toc257493509 \h </w:instrText>
          </w:r>
          <w:r>
            <w:rPr>
              <w:noProof/>
            </w:rPr>
          </w:r>
          <w:r>
            <w:rPr>
              <w:noProof/>
            </w:rPr>
            <w:fldChar w:fldCharType="separate"/>
          </w:r>
          <w:r w:rsidR="00F20A54">
            <w:rPr>
              <w:noProof/>
            </w:rPr>
            <w:t>5</w:t>
          </w:r>
          <w:r>
            <w:rPr>
              <w:noProof/>
            </w:rPr>
            <w:fldChar w:fldCharType="end"/>
          </w:r>
        </w:p>
        <w:p w14:paraId="603C4106" w14:textId="77777777" w:rsidR="001467E8" w:rsidRDefault="001467E8">
          <w:pPr>
            <w:pStyle w:val="TOC3"/>
            <w:tabs>
              <w:tab w:val="right" w:leader="dot" w:pos="9350"/>
            </w:tabs>
            <w:rPr>
              <w:noProof/>
              <w:sz w:val="24"/>
              <w:lang w:eastAsia="ja-JP"/>
            </w:rPr>
          </w:pPr>
          <w:r>
            <w:rPr>
              <w:noProof/>
            </w:rPr>
            <w:t>Step 4: Marking the Primary Keys of Entities</w:t>
          </w:r>
          <w:r>
            <w:rPr>
              <w:noProof/>
            </w:rPr>
            <w:tab/>
          </w:r>
          <w:r>
            <w:rPr>
              <w:noProof/>
            </w:rPr>
            <w:fldChar w:fldCharType="begin"/>
          </w:r>
          <w:r>
            <w:rPr>
              <w:noProof/>
            </w:rPr>
            <w:instrText xml:space="preserve"> PAGEREF _Toc257493510 \h </w:instrText>
          </w:r>
          <w:r>
            <w:rPr>
              <w:noProof/>
            </w:rPr>
          </w:r>
          <w:r>
            <w:rPr>
              <w:noProof/>
            </w:rPr>
            <w:fldChar w:fldCharType="separate"/>
          </w:r>
          <w:r w:rsidR="00F20A54">
            <w:rPr>
              <w:noProof/>
            </w:rPr>
            <w:t>10</w:t>
          </w:r>
          <w:r>
            <w:rPr>
              <w:noProof/>
            </w:rPr>
            <w:fldChar w:fldCharType="end"/>
          </w:r>
        </w:p>
        <w:p w14:paraId="0297778C" w14:textId="77777777" w:rsidR="001467E8" w:rsidRDefault="001467E8">
          <w:pPr>
            <w:pStyle w:val="TOC3"/>
            <w:tabs>
              <w:tab w:val="right" w:leader="dot" w:pos="9350"/>
            </w:tabs>
            <w:rPr>
              <w:noProof/>
              <w:sz w:val="24"/>
              <w:lang w:eastAsia="ja-JP"/>
            </w:rPr>
          </w:pPr>
          <w:r>
            <w:rPr>
              <w:noProof/>
            </w:rPr>
            <w:t>Step 5: Define the Relationships</w:t>
          </w:r>
          <w:r>
            <w:rPr>
              <w:noProof/>
            </w:rPr>
            <w:tab/>
          </w:r>
          <w:r>
            <w:rPr>
              <w:noProof/>
            </w:rPr>
            <w:fldChar w:fldCharType="begin"/>
          </w:r>
          <w:r>
            <w:rPr>
              <w:noProof/>
            </w:rPr>
            <w:instrText xml:space="preserve"> PAGEREF _Toc257493511 \h </w:instrText>
          </w:r>
          <w:r>
            <w:rPr>
              <w:noProof/>
            </w:rPr>
          </w:r>
          <w:r>
            <w:rPr>
              <w:noProof/>
            </w:rPr>
            <w:fldChar w:fldCharType="separate"/>
          </w:r>
          <w:r w:rsidR="00F20A54">
            <w:rPr>
              <w:noProof/>
            </w:rPr>
            <w:t>12</w:t>
          </w:r>
          <w:r>
            <w:rPr>
              <w:noProof/>
            </w:rPr>
            <w:fldChar w:fldCharType="end"/>
          </w:r>
        </w:p>
        <w:p w14:paraId="07D1ECB6" w14:textId="77777777" w:rsidR="001467E8" w:rsidRDefault="001467E8">
          <w:pPr>
            <w:pStyle w:val="TOC3"/>
            <w:tabs>
              <w:tab w:val="right" w:leader="dot" w:pos="9350"/>
            </w:tabs>
            <w:rPr>
              <w:noProof/>
              <w:sz w:val="24"/>
              <w:lang w:eastAsia="ja-JP"/>
            </w:rPr>
          </w:pPr>
          <w:r>
            <w:rPr>
              <w:noProof/>
            </w:rPr>
            <w:t>Step 6: Cardinality and Optionality of Relationships</w:t>
          </w:r>
          <w:r>
            <w:rPr>
              <w:noProof/>
            </w:rPr>
            <w:tab/>
          </w:r>
          <w:r>
            <w:rPr>
              <w:noProof/>
            </w:rPr>
            <w:fldChar w:fldCharType="begin"/>
          </w:r>
          <w:r>
            <w:rPr>
              <w:noProof/>
            </w:rPr>
            <w:instrText xml:space="preserve"> PAGEREF _Toc257493512 \h </w:instrText>
          </w:r>
          <w:r>
            <w:rPr>
              <w:noProof/>
            </w:rPr>
          </w:r>
          <w:r>
            <w:rPr>
              <w:noProof/>
            </w:rPr>
            <w:fldChar w:fldCharType="separate"/>
          </w:r>
          <w:r w:rsidR="00F20A54">
            <w:rPr>
              <w:noProof/>
            </w:rPr>
            <w:t>13</w:t>
          </w:r>
          <w:r>
            <w:rPr>
              <w:noProof/>
            </w:rPr>
            <w:fldChar w:fldCharType="end"/>
          </w:r>
        </w:p>
        <w:p w14:paraId="1B72B419" w14:textId="77777777" w:rsidR="001467E8" w:rsidRDefault="001467E8">
          <w:pPr>
            <w:pStyle w:val="TOC3"/>
            <w:tabs>
              <w:tab w:val="right" w:leader="dot" w:pos="9350"/>
            </w:tabs>
            <w:rPr>
              <w:noProof/>
              <w:sz w:val="24"/>
              <w:lang w:eastAsia="ja-JP"/>
            </w:rPr>
          </w:pPr>
          <w:r>
            <w:rPr>
              <w:noProof/>
            </w:rPr>
            <w:t>Step 7: Removing Redundant Relationships</w:t>
          </w:r>
          <w:r>
            <w:rPr>
              <w:noProof/>
            </w:rPr>
            <w:tab/>
          </w:r>
          <w:r>
            <w:rPr>
              <w:noProof/>
            </w:rPr>
            <w:fldChar w:fldCharType="begin"/>
          </w:r>
          <w:r>
            <w:rPr>
              <w:noProof/>
            </w:rPr>
            <w:instrText xml:space="preserve"> PAGEREF _Toc257493513 \h </w:instrText>
          </w:r>
          <w:r>
            <w:rPr>
              <w:noProof/>
            </w:rPr>
          </w:r>
          <w:r>
            <w:rPr>
              <w:noProof/>
            </w:rPr>
            <w:fldChar w:fldCharType="separate"/>
          </w:r>
          <w:r w:rsidR="00F20A54">
            <w:rPr>
              <w:noProof/>
            </w:rPr>
            <w:t>20</w:t>
          </w:r>
          <w:r>
            <w:rPr>
              <w:noProof/>
            </w:rPr>
            <w:fldChar w:fldCharType="end"/>
          </w:r>
        </w:p>
        <w:p w14:paraId="1A73F379" w14:textId="77777777" w:rsidR="001467E8" w:rsidRDefault="001467E8">
          <w:pPr>
            <w:pStyle w:val="TOC3"/>
            <w:tabs>
              <w:tab w:val="right" w:leader="dot" w:pos="9350"/>
            </w:tabs>
            <w:rPr>
              <w:noProof/>
              <w:sz w:val="24"/>
              <w:lang w:eastAsia="ja-JP"/>
            </w:rPr>
          </w:pPr>
          <w:r>
            <w:rPr>
              <w:noProof/>
            </w:rPr>
            <w:t>Q2. Mapping the ER model to a Relational Model</w:t>
          </w:r>
          <w:r>
            <w:rPr>
              <w:noProof/>
            </w:rPr>
            <w:tab/>
          </w:r>
          <w:r>
            <w:rPr>
              <w:noProof/>
            </w:rPr>
            <w:fldChar w:fldCharType="begin"/>
          </w:r>
          <w:r>
            <w:rPr>
              <w:noProof/>
            </w:rPr>
            <w:instrText xml:space="preserve"> PAGEREF _Toc257493514 \h </w:instrText>
          </w:r>
          <w:r>
            <w:rPr>
              <w:noProof/>
            </w:rPr>
          </w:r>
          <w:r>
            <w:rPr>
              <w:noProof/>
            </w:rPr>
            <w:fldChar w:fldCharType="separate"/>
          </w:r>
          <w:r w:rsidR="00F20A54">
            <w:rPr>
              <w:noProof/>
            </w:rPr>
            <w:t>28</w:t>
          </w:r>
          <w:r>
            <w:rPr>
              <w:noProof/>
            </w:rPr>
            <w:fldChar w:fldCharType="end"/>
          </w:r>
        </w:p>
        <w:p w14:paraId="6D502FB9" w14:textId="77777777" w:rsidR="001467E8" w:rsidRDefault="001467E8">
          <w:pPr>
            <w:pStyle w:val="TOC3"/>
            <w:tabs>
              <w:tab w:val="right" w:leader="dot" w:pos="9350"/>
            </w:tabs>
            <w:rPr>
              <w:noProof/>
              <w:sz w:val="24"/>
              <w:lang w:eastAsia="ja-JP"/>
            </w:rPr>
          </w:pPr>
          <w:r>
            <w:rPr>
              <w:noProof/>
            </w:rPr>
            <w:t>Q3. Create the database in Oracle, showing screenshots of queries.</w:t>
          </w:r>
          <w:r>
            <w:rPr>
              <w:noProof/>
            </w:rPr>
            <w:tab/>
          </w:r>
          <w:r>
            <w:rPr>
              <w:noProof/>
            </w:rPr>
            <w:fldChar w:fldCharType="begin"/>
          </w:r>
          <w:r>
            <w:rPr>
              <w:noProof/>
            </w:rPr>
            <w:instrText xml:space="preserve"> PAGEREF _Toc257493515 \h </w:instrText>
          </w:r>
          <w:r>
            <w:rPr>
              <w:noProof/>
            </w:rPr>
          </w:r>
          <w:r>
            <w:rPr>
              <w:noProof/>
            </w:rPr>
            <w:fldChar w:fldCharType="separate"/>
          </w:r>
          <w:r w:rsidR="00F20A54">
            <w:rPr>
              <w:noProof/>
            </w:rPr>
            <w:t>33</w:t>
          </w:r>
          <w:r>
            <w:rPr>
              <w:noProof/>
            </w:rPr>
            <w:fldChar w:fldCharType="end"/>
          </w:r>
        </w:p>
        <w:p w14:paraId="3005AB4E" w14:textId="77777777" w:rsidR="006F61EB" w:rsidRDefault="006F61EB">
          <w:r>
            <w:rPr>
              <w:b/>
              <w:bCs/>
              <w:noProof/>
            </w:rPr>
            <w:fldChar w:fldCharType="end"/>
          </w:r>
        </w:p>
      </w:sdtContent>
    </w:sdt>
    <w:p w14:paraId="6489ADBE" w14:textId="77777777" w:rsidR="006F61EB" w:rsidRDefault="006F61EB"/>
    <w:p w14:paraId="10DB4D22" w14:textId="77777777" w:rsidR="006F61EB" w:rsidRDefault="006F61EB">
      <w:pPr>
        <w:sectPr w:rsidR="006F61EB" w:rsidSect="006F61EB">
          <w:footerReference w:type="default" r:id="rId10"/>
          <w:pgSz w:w="12240" w:h="15840" w:code="1"/>
          <w:pgMar w:top="1440" w:right="1440" w:bottom="2160" w:left="1440" w:header="1296" w:footer="1296" w:gutter="0"/>
          <w:pgNumType w:fmt="lowerRoman" w:start="1"/>
          <w:cols w:space="720"/>
          <w:titlePg/>
          <w:docGrid w:linePitch="360"/>
        </w:sectPr>
      </w:pPr>
    </w:p>
    <w:bookmarkStart w:id="0" w:name="_Toc257493504" w:displacedByCustomXml="next"/>
    <w:sdt>
      <w:sdtPr>
        <w:alias w:val="Title"/>
        <w:tag w:val=""/>
        <w:id w:val="-1041280957"/>
        <w:dataBinding w:prefixMappings="xmlns:ns0='http://purl.org/dc/elements/1.1/' xmlns:ns1='http://schemas.openxmlformats.org/package/2006/metadata/core-properties' " w:xpath="/ns1:coreProperties[1]/ns0:title[1]" w:storeItemID="{6C3C8BC8-F283-45AE-878A-BAB7291924A1}"/>
        <w:text w:multiLine="1"/>
      </w:sdtPr>
      <w:sdtContent>
        <w:p w14:paraId="482AD589" w14:textId="5C752AE3" w:rsidR="00BA009E" w:rsidRPr="00BA009E" w:rsidRDefault="00C71C53" w:rsidP="00BA009E">
          <w:pPr>
            <w:pStyle w:val="Heading1"/>
          </w:pPr>
          <w:r>
            <w:t>COMP40725 Introduction to Relational Databases</w:t>
          </w:r>
          <w:r w:rsidR="00405228">
            <w:t xml:space="preserve"> &amp; SQL Programming: Assignment 1</w:t>
          </w:r>
        </w:p>
      </w:sdtContent>
    </w:sdt>
    <w:bookmarkEnd w:id="0" w:displacedByCustomXml="prev"/>
    <w:bookmarkStart w:id="1" w:name="_Toc257493505"/>
    <w:p w14:paraId="2E4ECDD9" w14:textId="71F3AB1B" w:rsidR="00E14D2C" w:rsidRDefault="00F20A54" w:rsidP="00972E6A">
      <w:pPr>
        <w:pStyle w:val="Heading2"/>
      </w:pPr>
      <w:sdt>
        <w:sdtPr>
          <w:alias w:val="Subtitle"/>
          <w:tag w:val=""/>
          <w:id w:val="1950805317"/>
          <w:dataBinding w:prefixMappings="xmlns:ns0='http://purl.org/dc/elements/1.1/' xmlns:ns1='http://schemas.openxmlformats.org/package/2006/metadata/core-properties' " w:xpath="/ns1:coreProperties[1]/ns0:subject[1]" w:storeItemID="{6C3C8BC8-F283-45AE-878A-BAB7291924A1}"/>
          <w:text w:multiLine="1"/>
        </w:sdtPr>
        <w:sdtContent>
          <w:r w:rsidR="0040085A">
            <w:t>Database Design &amp; Implementation for DVD Store</w:t>
          </w:r>
          <w:r w:rsidR="0040085A">
            <w:br/>
            <w:t>By Noreen A. Lenihan</w:t>
          </w:r>
        </w:sdtContent>
      </w:sdt>
      <w:bookmarkEnd w:id="1"/>
    </w:p>
    <w:p w14:paraId="58D0CE27" w14:textId="740DDB93" w:rsidR="003956A9" w:rsidRPr="00751476" w:rsidRDefault="0010453E" w:rsidP="00972E6A">
      <w:pPr>
        <w:pStyle w:val="Heading3"/>
      </w:pPr>
      <w:bookmarkStart w:id="2" w:name="_Toc257493506"/>
      <w:r w:rsidRPr="00751476">
        <w:t>Q1. Developing the Entity-Relation</w:t>
      </w:r>
      <w:r w:rsidR="006B76DE" w:rsidRPr="00751476">
        <w:t>ship</w:t>
      </w:r>
      <w:r w:rsidRPr="00751476">
        <w:t xml:space="preserve"> Model</w:t>
      </w:r>
      <w:bookmarkEnd w:id="2"/>
    </w:p>
    <w:p w14:paraId="1B37C01D" w14:textId="2A827C0F" w:rsidR="0010453E" w:rsidRDefault="00FC30AA" w:rsidP="00E14D2C">
      <w:pPr>
        <w:tabs>
          <w:tab w:val="left" w:pos="1144"/>
        </w:tabs>
        <w:jc w:val="both"/>
      </w:pPr>
      <w:r>
        <w:t xml:space="preserve">Prior to developing the graphical representation of the database in our design phase (ER modeling), it is always imperative to document any assumptions we are making in the process. </w:t>
      </w:r>
      <w:r w:rsidR="00892597">
        <w:t>In the present case, these assumptions are predicated on our understanding of the DVD Store’s business rules. These are clearly stated here:</w:t>
      </w:r>
    </w:p>
    <w:p w14:paraId="114C8883" w14:textId="401DCC5A" w:rsidR="005A7523" w:rsidRPr="005A7523" w:rsidRDefault="005A7523" w:rsidP="00E14D2C">
      <w:pPr>
        <w:tabs>
          <w:tab w:val="left" w:pos="1144"/>
        </w:tabs>
        <w:jc w:val="both"/>
        <w:rPr>
          <w:b/>
        </w:rPr>
      </w:pPr>
      <w:r w:rsidRPr="005A7523">
        <w:rPr>
          <w:b/>
        </w:rPr>
        <w:t>Assumptions</w:t>
      </w:r>
    </w:p>
    <w:p w14:paraId="2236C724" w14:textId="749F7159" w:rsidR="00892597" w:rsidRDefault="00892597" w:rsidP="00892597">
      <w:pPr>
        <w:pStyle w:val="ListParagraph"/>
        <w:numPr>
          <w:ilvl w:val="0"/>
          <w:numId w:val="4"/>
        </w:numPr>
        <w:tabs>
          <w:tab w:val="left" w:pos="1144"/>
        </w:tabs>
        <w:jc w:val="both"/>
      </w:pPr>
      <w:r>
        <w:t>Only registered members of the DVD store are eligible to rent DVD</w:t>
      </w:r>
      <w:r w:rsidR="00BF17B0">
        <w:t>s</w:t>
      </w:r>
      <w:r>
        <w:t xml:space="preserve"> (that are indeed, rentable, and not for sale)</w:t>
      </w:r>
    </w:p>
    <w:p w14:paraId="0D67FFEF" w14:textId="301AEA06" w:rsidR="00892597" w:rsidRDefault="00892597" w:rsidP="00892597">
      <w:pPr>
        <w:pStyle w:val="ListParagraph"/>
        <w:numPr>
          <w:ilvl w:val="0"/>
          <w:numId w:val="4"/>
        </w:numPr>
        <w:tabs>
          <w:tab w:val="left" w:pos="1144"/>
        </w:tabs>
        <w:jc w:val="both"/>
      </w:pPr>
      <w:r>
        <w:t>The duration of a rental lasts for only one night. However, human nature precludes this rule, and thus rentals may not be returned the next day, in which case, a surcharge for being overdue is applied to the member in question.</w:t>
      </w:r>
      <w:r w:rsidR="006C224F">
        <w:t xml:space="preserve"> These surcharges </w:t>
      </w:r>
      <w:r w:rsidR="0001060B">
        <w:t>should</w:t>
      </w:r>
      <w:r w:rsidR="006C224F">
        <w:t xml:space="preserve"> be </w:t>
      </w:r>
      <w:r w:rsidR="0001060B">
        <w:t>accounted for</w:t>
      </w:r>
      <w:r w:rsidR="006C224F">
        <w:t xml:space="preserve"> </w:t>
      </w:r>
      <w:r w:rsidR="0001060B">
        <w:t>together with normal price of renting the movie.</w:t>
      </w:r>
    </w:p>
    <w:p w14:paraId="3E5FE4F7" w14:textId="37750EAD" w:rsidR="00892597" w:rsidRDefault="00892597" w:rsidP="00892597">
      <w:pPr>
        <w:pStyle w:val="ListParagraph"/>
        <w:numPr>
          <w:ilvl w:val="0"/>
          <w:numId w:val="4"/>
        </w:numPr>
        <w:tabs>
          <w:tab w:val="left" w:pos="1144"/>
        </w:tabs>
        <w:jc w:val="both"/>
      </w:pPr>
      <w:r>
        <w:t>Customers should be accommodated when making inq</w:t>
      </w:r>
      <w:r w:rsidR="00A12DF5">
        <w:t xml:space="preserve">uiries about a </w:t>
      </w:r>
      <w:proofErr w:type="gramStart"/>
      <w:r w:rsidR="00A12DF5">
        <w:t>DVD which</w:t>
      </w:r>
      <w:proofErr w:type="gramEnd"/>
      <w:r w:rsidR="00A12DF5">
        <w:t xml:space="preserve"> stars</w:t>
      </w:r>
      <w:r>
        <w:t xml:space="preserve"> </w:t>
      </w:r>
      <w:r w:rsidR="00C60E49">
        <w:t>a</w:t>
      </w:r>
      <w:r>
        <w:t xml:space="preserve"> preferred actor, was directed by a particular director, or showcases a certain character. This should be reflected in the DB design. </w:t>
      </w:r>
      <w:r w:rsidR="007E0B1A">
        <w:t>Further</w:t>
      </w:r>
      <w:r>
        <w:t>, customer queries that a</w:t>
      </w:r>
      <w:r w:rsidR="007E0B1A">
        <w:t>im to identify the character played by a specified actor</w:t>
      </w:r>
      <w:r>
        <w:t xml:space="preserve"> will </w:t>
      </w:r>
      <w:r w:rsidR="007E0B1A">
        <w:t>also</w:t>
      </w:r>
      <w:r>
        <w:t xml:space="preserve"> be catered to, </w:t>
      </w:r>
      <w:r w:rsidR="007E0B1A">
        <w:t>to help pinpoint the character and DVD desired</w:t>
      </w:r>
      <w:r>
        <w:t>.</w:t>
      </w:r>
    </w:p>
    <w:p w14:paraId="7EE26992" w14:textId="660B548A" w:rsidR="00122EA4" w:rsidRDefault="00122EA4" w:rsidP="00892597">
      <w:pPr>
        <w:pStyle w:val="ListParagraph"/>
        <w:numPr>
          <w:ilvl w:val="0"/>
          <w:numId w:val="4"/>
        </w:numPr>
        <w:tabs>
          <w:tab w:val="left" w:pos="1144"/>
        </w:tabs>
        <w:jc w:val="both"/>
      </w:pPr>
      <w:r>
        <w:t xml:space="preserve">One character (e.g. Jane Eyre) can be played by my actors in </w:t>
      </w:r>
      <w:r w:rsidR="001406B6">
        <w:t>a</w:t>
      </w:r>
      <w:r>
        <w:t xml:space="preserve"> film</w:t>
      </w:r>
      <w:r w:rsidR="00896ACC">
        <w:t>, that is, has various actors playing them at various life stages (e.g. Jane Eyre as a young girl, Jane Eyre as a governess).</w:t>
      </w:r>
      <w:r w:rsidR="00D6030F">
        <w:t xml:space="preserve"> F</w:t>
      </w:r>
      <w:r w:rsidR="00896ACC">
        <w:t>or the purposes of this database design,</w:t>
      </w:r>
      <w:r w:rsidR="00D6030F">
        <w:t xml:space="preserve"> and completeness,</w:t>
      </w:r>
      <w:r w:rsidR="00896ACC">
        <w:t xml:space="preserve"> it is assumed that </w:t>
      </w:r>
      <w:r w:rsidR="00D6030F">
        <w:t xml:space="preserve">a query into </w:t>
      </w:r>
      <w:r w:rsidR="00896ACC">
        <w:t xml:space="preserve">the </w:t>
      </w:r>
      <w:r>
        <w:t>character</w:t>
      </w:r>
      <w:r w:rsidR="00896ACC">
        <w:t xml:space="preserve"> </w:t>
      </w:r>
      <w:r w:rsidR="00D6030F">
        <w:t xml:space="preserve">played in a certain film, will return the name of </w:t>
      </w:r>
      <w:r w:rsidR="001406B6">
        <w:t>all</w:t>
      </w:r>
      <w:r w:rsidR="00D6030F">
        <w:t xml:space="preserve"> actor</w:t>
      </w:r>
      <w:r w:rsidR="001406B6">
        <w:t>s</w:t>
      </w:r>
      <w:r w:rsidR="00D6030F">
        <w:t xml:space="preserve"> playing the character</w:t>
      </w:r>
      <w:r w:rsidR="001406B6">
        <w:t>,</w:t>
      </w:r>
      <w:r w:rsidR="00896ACC">
        <w:t xml:space="preserve"> attached to the life stage/change such that the </w:t>
      </w:r>
      <w:r w:rsidR="00D6030F">
        <w:t>actor</w:t>
      </w:r>
      <w:r w:rsidR="00896ACC">
        <w:t xml:space="preserve"> name</w:t>
      </w:r>
      <w:r w:rsidR="00D6030F">
        <w:t>s</w:t>
      </w:r>
      <w:r w:rsidR="00896ACC">
        <w:t xml:space="preserve"> </w:t>
      </w:r>
      <w:r w:rsidR="00D6030F">
        <w:t>of, for example,</w:t>
      </w:r>
      <w:r w:rsidR="00896ACC">
        <w:t xml:space="preserve"> ‘Jane Eyre (young girl)’, and Jane Eyre (‘Governess’)</w:t>
      </w:r>
      <w:r w:rsidR="00D6030F">
        <w:t xml:space="preserve"> will be returned</w:t>
      </w:r>
      <w:r w:rsidR="009F669A">
        <w:t xml:space="preserve"> for such a query</w:t>
      </w:r>
      <w:r w:rsidR="00896ACC">
        <w:t>.</w:t>
      </w:r>
      <w:r>
        <w:t xml:space="preserve"> </w:t>
      </w:r>
    </w:p>
    <w:p w14:paraId="301919B0" w14:textId="19666F19" w:rsidR="00637DD9" w:rsidRDefault="00637DD9" w:rsidP="00892597">
      <w:pPr>
        <w:pStyle w:val="ListParagraph"/>
        <w:numPr>
          <w:ilvl w:val="0"/>
          <w:numId w:val="4"/>
        </w:numPr>
        <w:tabs>
          <w:tab w:val="left" w:pos="1144"/>
        </w:tabs>
        <w:jc w:val="both"/>
      </w:pPr>
      <w:r>
        <w:t xml:space="preserve">One actor can also play multiple characters in a film. An easy example is </w:t>
      </w:r>
      <w:r w:rsidR="002A2D6C">
        <w:t xml:space="preserve">the movie, ‘Big Momma’, in which Eddie Murphy plays multiple roles, e.g. Big Momma herself, </w:t>
      </w:r>
      <w:r w:rsidR="003B5113">
        <w:t xml:space="preserve">and </w:t>
      </w:r>
      <w:r w:rsidR="002A2D6C">
        <w:t>the young man in courtship.</w:t>
      </w:r>
    </w:p>
    <w:p w14:paraId="41533ABE" w14:textId="6092073D" w:rsidR="00892597" w:rsidRDefault="008B4529" w:rsidP="00892597">
      <w:pPr>
        <w:pStyle w:val="ListParagraph"/>
        <w:numPr>
          <w:ilvl w:val="0"/>
          <w:numId w:val="4"/>
        </w:numPr>
        <w:tabs>
          <w:tab w:val="left" w:pos="1144"/>
        </w:tabs>
        <w:jc w:val="both"/>
      </w:pPr>
      <w:r>
        <w:t>A rental’s price is variable, according to the popularity/frequency of renting of that DVD. Thus, the database should enable the user to keep track of</w:t>
      </w:r>
      <w:r w:rsidR="007E0B1A">
        <w:t xml:space="preserve"> and modify</w:t>
      </w:r>
      <w:r>
        <w:t xml:space="preserve"> the current rental price of the rental, as well as</w:t>
      </w:r>
      <w:r w:rsidR="007E0B1A">
        <w:t xml:space="preserve"> being able to store all of the prices it was every rented for</w:t>
      </w:r>
      <w:r w:rsidR="002C309F">
        <w:t xml:space="preserve"> (i.e. a history of independent </w:t>
      </w:r>
      <w:r w:rsidR="00F72183">
        <w:t xml:space="preserve">rental </w:t>
      </w:r>
      <w:r w:rsidR="002C309F">
        <w:t>transactions)</w:t>
      </w:r>
      <w:r w:rsidR="007E0B1A">
        <w:t>. This is necessary for tracking income from all rentals, also.</w:t>
      </w:r>
    </w:p>
    <w:p w14:paraId="579278F7" w14:textId="560A502C" w:rsidR="0005080F" w:rsidRDefault="0005080F" w:rsidP="00892597">
      <w:pPr>
        <w:pStyle w:val="ListParagraph"/>
        <w:numPr>
          <w:ilvl w:val="0"/>
          <w:numId w:val="4"/>
        </w:numPr>
        <w:tabs>
          <w:tab w:val="left" w:pos="1144"/>
        </w:tabs>
        <w:jc w:val="both"/>
      </w:pPr>
      <w:r>
        <w:t>The ‘</w:t>
      </w:r>
      <w:r w:rsidR="003811CE">
        <w:t xml:space="preserve">commercial </w:t>
      </w:r>
      <w:r>
        <w:t xml:space="preserve">status’ of a DVD, that is, whether it is available for renting or sale, </w:t>
      </w:r>
      <w:proofErr w:type="gramStart"/>
      <w:r>
        <w:t>should be allowed to be modified</w:t>
      </w:r>
      <w:proofErr w:type="gramEnd"/>
      <w:r>
        <w:t xml:space="preserve"> in the DB. This owes to the fact that a rental may be outdated or</w:t>
      </w:r>
      <w:r w:rsidR="007644C9">
        <w:t xml:space="preserve"> no longer popular for renting. Accordingly, a copy of a DVD should have a document date of being added to inventory so that </w:t>
      </w:r>
      <w:r w:rsidR="00FB74A6">
        <w:t>staff</w:t>
      </w:r>
      <w:r w:rsidR="007644C9">
        <w:t xml:space="preserve"> can deduce how long a DVD/copy has been rented for. For example, </w:t>
      </w:r>
      <w:r w:rsidR="00AB2937">
        <w:t xml:space="preserve">management might decree that </w:t>
      </w:r>
      <w:r w:rsidR="007644C9">
        <w:t xml:space="preserve">after 6 years from being added to the system, all DVDs that did not achieve sales of more than X euro in the past year, should be now categorized as an </w:t>
      </w:r>
      <w:proofErr w:type="spellStart"/>
      <w:r w:rsidR="007644C9">
        <w:t>exrental</w:t>
      </w:r>
      <w:proofErr w:type="spellEnd"/>
      <w:r w:rsidR="007644C9">
        <w:t xml:space="preserve">, and available for sale. </w:t>
      </w:r>
      <w:r w:rsidR="00BD73B6" w:rsidRPr="005E799E">
        <w:rPr>
          <w:b/>
        </w:rPr>
        <w:t>It is important to note that a DVD will not be for sale and for rent at the same time</w:t>
      </w:r>
      <w:r w:rsidR="00BD73B6">
        <w:t xml:space="preserve">. </w:t>
      </w:r>
      <w:r>
        <w:t xml:space="preserve">Intuitively, an </w:t>
      </w:r>
      <w:proofErr w:type="spellStart"/>
      <w:r>
        <w:t>exrental</w:t>
      </w:r>
      <w:proofErr w:type="spellEnd"/>
      <w:r>
        <w:t xml:space="preserve"> can be sold to registered members </w:t>
      </w:r>
      <w:r w:rsidR="00AE6C56">
        <w:t xml:space="preserve">and/or regular members of the public. </w:t>
      </w:r>
    </w:p>
    <w:p w14:paraId="4E072E6E" w14:textId="442E0997" w:rsidR="00820C58" w:rsidRDefault="00820C58" w:rsidP="00892597">
      <w:pPr>
        <w:pStyle w:val="ListParagraph"/>
        <w:numPr>
          <w:ilvl w:val="0"/>
          <w:numId w:val="4"/>
        </w:numPr>
        <w:tabs>
          <w:tab w:val="left" w:pos="1144"/>
        </w:tabs>
        <w:jc w:val="both"/>
      </w:pPr>
      <w:r>
        <w:t xml:space="preserve">Once an </w:t>
      </w:r>
      <w:proofErr w:type="spellStart"/>
      <w:r>
        <w:t>exrental</w:t>
      </w:r>
      <w:proofErr w:type="spellEnd"/>
      <w:r>
        <w:t xml:space="preserve"> has been sold, its ‘availability’ status should be changed to ‘not available’</w:t>
      </w:r>
      <w:r w:rsidR="00E82438">
        <w:t>, or an equivalent,</w:t>
      </w:r>
      <w:r>
        <w:t xml:space="preserve"> to reflect that it cannot undergo any</w:t>
      </w:r>
      <w:r w:rsidR="00745F68">
        <w:t xml:space="preserve"> </w:t>
      </w:r>
      <w:r>
        <w:t>more transactions, though its sale will still be recorded in the DB.</w:t>
      </w:r>
    </w:p>
    <w:p w14:paraId="67CF3291" w14:textId="022F0389" w:rsidR="00745F68" w:rsidRDefault="00745F68" w:rsidP="00892597">
      <w:pPr>
        <w:pStyle w:val="ListParagraph"/>
        <w:numPr>
          <w:ilvl w:val="0"/>
          <w:numId w:val="4"/>
        </w:numPr>
        <w:tabs>
          <w:tab w:val="left" w:pos="1144"/>
        </w:tabs>
        <w:jc w:val="both"/>
      </w:pPr>
      <w:r>
        <w:t xml:space="preserve">A DVD </w:t>
      </w:r>
      <w:r w:rsidR="008C5308">
        <w:t xml:space="preserve">can only ever be classified as </w:t>
      </w:r>
      <w:r>
        <w:t xml:space="preserve">for </w:t>
      </w:r>
      <w:r w:rsidR="008C5308">
        <w:t>‘</w:t>
      </w:r>
      <w:r>
        <w:t xml:space="preserve">rent’ </w:t>
      </w:r>
      <w:r w:rsidR="008C5308">
        <w:t xml:space="preserve">or </w:t>
      </w:r>
      <w:r>
        <w:t xml:space="preserve">for </w:t>
      </w:r>
      <w:r w:rsidR="008C5308">
        <w:t>‘</w:t>
      </w:r>
      <w:r>
        <w:t>sale’ at any one time.</w:t>
      </w:r>
    </w:p>
    <w:p w14:paraId="76798B73" w14:textId="08F9F3AD" w:rsidR="00820C58" w:rsidRDefault="00820C58" w:rsidP="00892597">
      <w:pPr>
        <w:pStyle w:val="ListParagraph"/>
        <w:numPr>
          <w:ilvl w:val="0"/>
          <w:numId w:val="4"/>
        </w:numPr>
        <w:tabs>
          <w:tab w:val="left" w:pos="1144"/>
        </w:tabs>
        <w:jc w:val="both"/>
      </w:pPr>
      <w:r>
        <w:t xml:space="preserve">Information about a rental’s current availability and price status should be updated whenever a member takes out a rental. Following this logic, a rental’s availability status should be reset to ‘Available’ or the equivalent when </w:t>
      </w:r>
      <w:proofErr w:type="gramStart"/>
      <w:r>
        <w:t>it is returned by the member</w:t>
      </w:r>
      <w:proofErr w:type="gramEnd"/>
      <w:r>
        <w:t>.</w:t>
      </w:r>
    </w:p>
    <w:p w14:paraId="6D8982A6" w14:textId="7BAA88D9" w:rsidR="005F3827" w:rsidRDefault="005F3827" w:rsidP="00892597">
      <w:pPr>
        <w:pStyle w:val="ListParagraph"/>
        <w:numPr>
          <w:ilvl w:val="0"/>
          <w:numId w:val="4"/>
        </w:numPr>
        <w:tabs>
          <w:tab w:val="left" w:pos="1144"/>
        </w:tabs>
        <w:jc w:val="both"/>
      </w:pPr>
      <w:r>
        <w:t>Each DVD has many copies. For example, the film, ‘Hunger Games’ will have many copies available for rent so that multiple customers can take out the DVD at the same time. Each copy is a physical entity, (a type of DVD) and thus requires i</w:t>
      </w:r>
      <w:r w:rsidR="0017507B">
        <w:t xml:space="preserve">nformation to be stored about each instance of the </w:t>
      </w:r>
      <w:r w:rsidR="00370E6E">
        <w:t>DVD</w:t>
      </w:r>
      <w:r>
        <w:t xml:space="preserve">. </w:t>
      </w:r>
    </w:p>
    <w:p w14:paraId="103EB04C" w14:textId="2E513D21" w:rsidR="00122EA4" w:rsidRDefault="005F3827" w:rsidP="00701FE2">
      <w:pPr>
        <w:pStyle w:val="ListParagraph"/>
        <w:numPr>
          <w:ilvl w:val="0"/>
          <w:numId w:val="4"/>
        </w:numPr>
        <w:tabs>
          <w:tab w:val="left" w:pos="1144"/>
        </w:tabs>
        <w:jc w:val="both"/>
      </w:pPr>
      <w:r>
        <w:t>It is noteworthy to mention that a copy refers to a single instance of a DVD</w:t>
      </w:r>
      <w:r w:rsidR="00800645">
        <w:t xml:space="preserve"> disk</w:t>
      </w:r>
      <w:r>
        <w:t xml:space="preserve">, e.g. ‘American Pie 3’, OR a collection of DVDs that are required to be sold together as dictated by law. </w:t>
      </w:r>
      <w:r w:rsidR="002A5DB0">
        <w:t xml:space="preserve">To illustrate, a </w:t>
      </w:r>
      <w:proofErr w:type="spellStart"/>
      <w:r w:rsidR="002A5DB0">
        <w:t>boxset</w:t>
      </w:r>
      <w:proofErr w:type="spellEnd"/>
      <w:r w:rsidR="002A5DB0">
        <w:t xml:space="preserve"> of ‘Friends: Season 1 – 3’, will be sold, as an </w:t>
      </w:r>
      <w:proofErr w:type="spellStart"/>
      <w:r w:rsidR="002A5DB0">
        <w:t>exrental</w:t>
      </w:r>
      <w:proofErr w:type="spellEnd"/>
      <w:r w:rsidR="002A5DB0">
        <w:t>, together</w:t>
      </w:r>
      <w:r w:rsidR="000A2843">
        <w:t xml:space="preserve"> or as a unit</w:t>
      </w:r>
      <w:r w:rsidR="002A5DB0">
        <w:t xml:space="preserve">, and documented as one single copy. </w:t>
      </w:r>
    </w:p>
    <w:p w14:paraId="0FEC0880" w14:textId="1260F9C6" w:rsidR="00AB18D0" w:rsidRDefault="00AB18D0" w:rsidP="00701FE2">
      <w:pPr>
        <w:pStyle w:val="ListParagraph"/>
        <w:numPr>
          <w:ilvl w:val="0"/>
          <w:numId w:val="4"/>
        </w:numPr>
        <w:tabs>
          <w:tab w:val="left" w:pos="1144"/>
        </w:tabs>
        <w:jc w:val="both"/>
      </w:pPr>
      <w:r>
        <w:t>An important note regarding actors for animated movies is that animated movies that contain the voices of popular actors will be declared as having actors that ‘star’ in that movie, even if only they are the voiceovers. An example might be Cameron Diaz and Eddie Murphy as starring in Shrek, where they play the voice of Princess Fiona and Donkey, respectively.</w:t>
      </w:r>
    </w:p>
    <w:p w14:paraId="52356C77" w14:textId="4751A0C5" w:rsidR="005A7523" w:rsidRDefault="005A7523" w:rsidP="00701FE2">
      <w:pPr>
        <w:pStyle w:val="ListParagraph"/>
        <w:numPr>
          <w:ilvl w:val="0"/>
          <w:numId w:val="4"/>
        </w:numPr>
        <w:tabs>
          <w:tab w:val="left" w:pos="1144"/>
        </w:tabs>
        <w:jc w:val="both"/>
      </w:pPr>
      <w:r>
        <w:t xml:space="preserve">Finally, a DVD movie’s title is not unique. IMBD list up to 20 movies with the same title, e.g. </w:t>
      </w:r>
      <w:r w:rsidR="00F24AC5">
        <w:t>‘</w:t>
      </w:r>
      <w:r>
        <w:t>Hunted</w:t>
      </w:r>
      <w:r w:rsidR="00F24AC5">
        <w:t>’</w:t>
      </w:r>
      <w:r>
        <w:t xml:space="preserve">. Though this mostly occurs with </w:t>
      </w:r>
      <w:proofErr w:type="gramStart"/>
      <w:r>
        <w:t>lesser known</w:t>
      </w:r>
      <w:proofErr w:type="gramEnd"/>
      <w:r>
        <w:t xml:space="preserve"> movies, nevertheless it is important to distinguish that a movie cannot be identified uniquely by its title.</w:t>
      </w:r>
    </w:p>
    <w:p w14:paraId="1D4F5664" w14:textId="07B1FC32" w:rsidR="009073F9" w:rsidRDefault="009073F9" w:rsidP="00701FE2">
      <w:pPr>
        <w:pStyle w:val="ListParagraph"/>
        <w:numPr>
          <w:ilvl w:val="0"/>
          <w:numId w:val="4"/>
        </w:numPr>
        <w:tabs>
          <w:tab w:val="left" w:pos="1144"/>
        </w:tabs>
        <w:jc w:val="both"/>
      </w:pPr>
      <w:r>
        <w:t>For the purposes of this database, a film will be considered to have only one genre. Where there is divided opinion between two genres for a film, the film will be associated with the globally more dominant one.</w:t>
      </w:r>
    </w:p>
    <w:p w14:paraId="4154F96C" w14:textId="10D624A9" w:rsidR="008A4CEF" w:rsidRDefault="00C94F69" w:rsidP="00D253CB">
      <w:pPr>
        <w:tabs>
          <w:tab w:val="left" w:pos="1144"/>
        </w:tabs>
        <w:ind w:left="360"/>
        <w:jc w:val="both"/>
      </w:pPr>
      <w:r>
        <w:t>It is now timely to begin the recursive pro</w:t>
      </w:r>
      <w:r w:rsidR="00D253CB">
        <w:t>cess of developing our ER model.</w:t>
      </w:r>
    </w:p>
    <w:p w14:paraId="0EC319A4" w14:textId="6442DF77" w:rsidR="008A4CEF" w:rsidRPr="008A4CEF" w:rsidRDefault="008A4CEF" w:rsidP="00650B4F">
      <w:pPr>
        <w:pStyle w:val="Heading3"/>
      </w:pPr>
      <w:bookmarkStart w:id="3" w:name="_Toc257493507"/>
      <w:r w:rsidRPr="008A4CEF">
        <w:t>Step 1: Identifying Entities</w:t>
      </w:r>
      <w:bookmarkEnd w:id="3"/>
    </w:p>
    <w:p w14:paraId="4B53ADE4" w14:textId="75D21061" w:rsidR="008A4CEF" w:rsidRDefault="008A4CEF" w:rsidP="00122EA4">
      <w:pPr>
        <w:tabs>
          <w:tab w:val="left" w:pos="1144"/>
        </w:tabs>
        <w:ind w:left="360"/>
        <w:jc w:val="both"/>
      </w:pPr>
      <w:r>
        <w:t>In this section, we will list all potential and preliminary entity types, based on the client’s specification.</w:t>
      </w:r>
      <w:r w:rsidR="00C3587D">
        <w:t xml:space="preserve"> </w:t>
      </w:r>
    </w:p>
    <w:p w14:paraId="501147A5" w14:textId="39116BED" w:rsidR="008A4CEF" w:rsidRDefault="000212E5" w:rsidP="000212E5">
      <w:pPr>
        <w:pStyle w:val="ListParagraph"/>
        <w:numPr>
          <w:ilvl w:val="0"/>
          <w:numId w:val="5"/>
        </w:numPr>
        <w:tabs>
          <w:tab w:val="left" w:pos="1144"/>
        </w:tabs>
        <w:jc w:val="both"/>
      </w:pPr>
      <w:r>
        <w:t>DVD rental shop</w:t>
      </w:r>
    </w:p>
    <w:p w14:paraId="71788EF6" w14:textId="2ABDC388" w:rsidR="000212E5" w:rsidRDefault="000212E5" w:rsidP="000212E5">
      <w:pPr>
        <w:pStyle w:val="ListParagraph"/>
        <w:numPr>
          <w:ilvl w:val="0"/>
          <w:numId w:val="5"/>
        </w:numPr>
        <w:tabs>
          <w:tab w:val="left" w:pos="1144"/>
        </w:tabs>
        <w:jc w:val="both"/>
      </w:pPr>
      <w:r>
        <w:t>Customer</w:t>
      </w:r>
    </w:p>
    <w:p w14:paraId="4D0302A9" w14:textId="5BB73FF6" w:rsidR="000212E5" w:rsidRDefault="000212E5" w:rsidP="000212E5">
      <w:pPr>
        <w:pStyle w:val="ListParagraph"/>
        <w:numPr>
          <w:ilvl w:val="0"/>
          <w:numId w:val="5"/>
        </w:numPr>
        <w:tabs>
          <w:tab w:val="left" w:pos="1144"/>
        </w:tabs>
        <w:jc w:val="both"/>
      </w:pPr>
      <w:r>
        <w:t>Member</w:t>
      </w:r>
    </w:p>
    <w:p w14:paraId="25557D5E" w14:textId="2B610D0A" w:rsidR="000212E5" w:rsidRDefault="000212E5" w:rsidP="000212E5">
      <w:pPr>
        <w:pStyle w:val="ListParagraph"/>
        <w:numPr>
          <w:ilvl w:val="0"/>
          <w:numId w:val="5"/>
        </w:numPr>
        <w:tabs>
          <w:tab w:val="left" w:pos="1144"/>
        </w:tabs>
        <w:jc w:val="both"/>
      </w:pPr>
      <w:r>
        <w:t>Name</w:t>
      </w:r>
    </w:p>
    <w:p w14:paraId="201D9EC7" w14:textId="7618C300" w:rsidR="000212E5" w:rsidRDefault="000212E5" w:rsidP="000212E5">
      <w:pPr>
        <w:pStyle w:val="ListParagraph"/>
        <w:numPr>
          <w:ilvl w:val="0"/>
          <w:numId w:val="5"/>
        </w:numPr>
        <w:tabs>
          <w:tab w:val="left" w:pos="1144"/>
        </w:tabs>
        <w:jc w:val="both"/>
      </w:pPr>
      <w:r>
        <w:t>Address</w:t>
      </w:r>
    </w:p>
    <w:p w14:paraId="453DFCD1" w14:textId="5B66955D" w:rsidR="000212E5" w:rsidRDefault="000212E5" w:rsidP="000212E5">
      <w:pPr>
        <w:pStyle w:val="ListParagraph"/>
        <w:numPr>
          <w:ilvl w:val="0"/>
          <w:numId w:val="5"/>
        </w:numPr>
        <w:tabs>
          <w:tab w:val="left" w:pos="1144"/>
        </w:tabs>
        <w:jc w:val="both"/>
      </w:pPr>
      <w:r>
        <w:t>Telephone Number</w:t>
      </w:r>
    </w:p>
    <w:p w14:paraId="2EFDD87A" w14:textId="19306311" w:rsidR="000212E5" w:rsidRDefault="000212E5" w:rsidP="000212E5">
      <w:pPr>
        <w:pStyle w:val="ListParagraph"/>
        <w:numPr>
          <w:ilvl w:val="0"/>
          <w:numId w:val="5"/>
        </w:numPr>
        <w:tabs>
          <w:tab w:val="left" w:pos="1144"/>
        </w:tabs>
        <w:jc w:val="both"/>
      </w:pPr>
      <w:r>
        <w:t>Membership Number</w:t>
      </w:r>
    </w:p>
    <w:p w14:paraId="097CF0D9" w14:textId="1088D18F" w:rsidR="000212E5" w:rsidRDefault="000212E5" w:rsidP="000212E5">
      <w:pPr>
        <w:pStyle w:val="ListParagraph"/>
        <w:numPr>
          <w:ilvl w:val="0"/>
          <w:numId w:val="5"/>
        </w:numPr>
        <w:tabs>
          <w:tab w:val="left" w:pos="1144"/>
        </w:tabs>
        <w:jc w:val="both"/>
      </w:pPr>
      <w:r>
        <w:t>DVD</w:t>
      </w:r>
    </w:p>
    <w:p w14:paraId="7055396C" w14:textId="74393C3B" w:rsidR="000212E5" w:rsidRDefault="000212E5" w:rsidP="000212E5">
      <w:pPr>
        <w:pStyle w:val="ListParagraph"/>
        <w:numPr>
          <w:ilvl w:val="0"/>
          <w:numId w:val="5"/>
        </w:numPr>
        <w:tabs>
          <w:tab w:val="left" w:pos="1144"/>
        </w:tabs>
        <w:jc w:val="both"/>
      </w:pPr>
      <w:r>
        <w:t>Rental</w:t>
      </w:r>
    </w:p>
    <w:p w14:paraId="6BDC0F06" w14:textId="76FDED2A" w:rsidR="000212E5" w:rsidRDefault="000212E5" w:rsidP="000212E5">
      <w:pPr>
        <w:pStyle w:val="ListParagraph"/>
        <w:numPr>
          <w:ilvl w:val="0"/>
          <w:numId w:val="5"/>
        </w:numPr>
        <w:tabs>
          <w:tab w:val="left" w:pos="1144"/>
        </w:tabs>
        <w:jc w:val="both"/>
      </w:pPr>
      <w:r>
        <w:t>Film details</w:t>
      </w:r>
    </w:p>
    <w:p w14:paraId="52C8A8BB" w14:textId="05D47D9E" w:rsidR="000212E5" w:rsidRDefault="000212E5" w:rsidP="000212E5">
      <w:pPr>
        <w:pStyle w:val="ListParagraph"/>
        <w:numPr>
          <w:ilvl w:val="0"/>
          <w:numId w:val="5"/>
        </w:numPr>
        <w:tabs>
          <w:tab w:val="left" w:pos="1144"/>
        </w:tabs>
        <w:jc w:val="both"/>
      </w:pPr>
      <w:r>
        <w:t>Film name</w:t>
      </w:r>
    </w:p>
    <w:p w14:paraId="06805F4B" w14:textId="136897B3" w:rsidR="000212E5" w:rsidRDefault="000212E5" w:rsidP="000212E5">
      <w:pPr>
        <w:pStyle w:val="ListParagraph"/>
        <w:numPr>
          <w:ilvl w:val="0"/>
          <w:numId w:val="5"/>
        </w:numPr>
        <w:tabs>
          <w:tab w:val="left" w:pos="1144"/>
        </w:tabs>
        <w:jc w:val="both"/>
      </w:pPr>
      <w:r>
        <w:t xml:space="preserve">Film year </w:t>
      </w:r>
    </w:p>
    <w:p w14:paraId="43E3C0CF" w14:textId="73E54470" w:rsidR="000212E5" w:rsidRDefault="000212E5" w:rsidP="000212E5">
      <w:pPr>
        <w:pStyle w:val="ListParagraph"/>
        <w:numPr>
          <w:ilvl w:val="0"/>
          <w:numId w:val="5"/>
        </w:numPr>
        <w:tabs>
          <w:tab w:val="left" w:pos="1144"/>
        </w:tabs>
        <w:jc w:val="both"/>
      </w:pPr>
      <w:r>
        <w:t>Director</w:t>
      </w:r>
    </w:p>
    <w:p w14:paraId="2E9060FB" w14:textId="68BCC548" w:rsidR="000212E5" w:rsidRDefault="001F0651" w:rsidP="000212E5">
      <w:pPr>
        <w:pStyle w:val="ListParagraph"/>
        <w:numPr>
          <w:ilvl w:val="0"/>
          <w:numId w:val="5"/>
        </w:numPr>
        <w:tabs>
          <w:tab w:val="left" w:pos="1144"/>
        </w:tabs>
        <w:jc w:val="both"/>
      </w:pPr>
      <w:r>
        <w:t>Actor</w:t>
      </w:r>
    </w:p>
    <w:p w14:paraId="3D7F72ED" w14:textId="690FF4DD" w:rsidR="000212E5" w:rsidRDefault="000212E5" w:rsidP="000212E5">
      <w:pPr>
        <w:pStyle w:val="ListParagraph"/>
        <w:numPr>
          <w:ilvl w:val="0"/>
          <w:numId w:val="5"/>
        </w:numPr>
        <w:tabs>
          <w:tab w:val="left" w:pos="1144"/>
        </w:tabs>
        <w:jc w:val="both"/>
      </w:pPr>
      <w:r>
        <w:t>Price</w:t>
      </w:r>
    </w:p>
    <w:p w14:paraId="15AEAC2D" w14:textId="2332F044" w:rsidR="000212E5" w:rsidRDefault="000212E5" w:rsidP="000212E5">
      <w:pPr>
        <w:pStyle w:val="ListParagraph"/>
        <w:numPr>
          <w:ilvl w:val="0"/>
          <w:numId w:val="5"/>
        </w:numPr>
        <w:tabs>
          <w:tab w:val="left" w:pos="1144"/>
        </w:tabs>
        <w:jc w:val="both"/>
      </w:pPr>
      <w:r>
        <w:t>Copy</w:t>
      </w:r>
    </w:p>
    <w:p w14:paraId="2431BD2B" w14:textId="29F471A6" w:rsidR="000212E5" w:rsidRDefault="000212E5" w:rsidP="000212E5">
      <w:pPr>
        <w:pStyle w:val="ListParagraph"/>
        <w:numPr>
          <w:ilvl w:val="0"/>
          <w:numId w:val="5"/>
        </w:numPr>
        <w:tabs>
          <w:tab w:val="left" w:pos="1144"/>
        </w:tabs>
        <w:jc w:val="both"/>
      </w:pPr>
      <w:r>
        <w:t>Character</w:t>
      </w:r>
    </w:p>
    <w:p w14:paraId="74382BC7" w14:textId="56110E18" w:rsidR="000212E5" w:rsidRDefault="00FA159F" w:rsidP="000212E5">
      <w:pPr>
        <w:pStyle w:val="ListParagraph"/>
        <w:numPr>
          <w:ilvl w:val="0"/>
          <w:numId w:val="5"/>
        </w:numPr>
        <w:tabs>
          <w:tab w:val="left" w:pos="1144"/>
        </w:tabs>
        <w:jc w:val="both"/>
      </w:pPr>
      <w:r>
        <w:t>Ex-rental</w:t>
      </w:r>
    </w:p>
    <w:p w14:paraId="21B8A6A1" w14:textId="01DAD86C" w:rsidR="000212E5" w:rsidRDefault="00FA159F" w:rsidP="000212E5">
      <w:pPr>
        <w:pStyle w:val="ListParagraph"/>
        <w:numPr>
          <w:ilvl w:val="0"/>
          <w:numId w:val="5"/>
        </w:numPr>
        <w:tabs>
          <w:tab w:val="left" w:pos="1144"/>
        </w:tabs>
        <w:jc w:val="both"/>
      </w:pPr>
      <w:r>
        <w:t>Non-member</w:t>
      </w:r>
    </w:p>
    <w:p w14:paraId="152AB561" w14:textId="4A7410DD" w:rsidR="000212E5" w:rsidRDefault="000212E5" w:rsidP="000212E5">
      <w:pPr>
        <w:pStyle w:val="ListParagraph"/>
        <w:numPr>
          <w:ilvl w:val="0"/>
          <w:numId w:val="5"/>
        </w:numPr>
        <w:tabs>
          <w:tab w:val="left" w:pos="1144"/>
        </w:tabs>
        <w:jc w:val="both"/>
      </w:pPr>
      <w:r>
        <w:t>Revenue</w:t>
      </w:r>
    </w:p>
    <w:p w14:paraId="1886C457" w14:textId="77777777" w:rsidR="005F4F9E" w:rsidRDefault="005F4F9E" w:rsidP="005F4F9E">
      <w:pPr>
        <w:tabs>
          <w:tab w:val="left" w:pos="1144"/>
        </w:tabs>
        <w:jc w:val="both"/>
      </w:pPr>
    </w:p>
    <w:p w14:paraId="0E273F23" w14:textId="00A32A58" w:rsidR="005F4F9E" w:rsidRPr="00D8514E" w:rsidRDefault="005F4F9E" w:rsidP="00650B4F">
      <w:pPr>
        <w:pStyle w:val="Heading3"/>
      </w:pPr>
      <w:bookmarkStart w:id="4" w:name="_Toc257493508"/>
      <w:r w:rsidRPr="00D8514E">
        <w:t xml:space="preserve">Step 2: </w:t>
      </w:r>
      <w:r w:rsidR="00DD37D1" w:rsidRPr="00D8514E">
        <w:t>Remove Duplicate Entities</w:t>
      </w:r>
      <w:bookmarkEnd w:id="4"/>
    </w:p>
    <w:p w14:paraId="571FD752" w14:textId="55CB084C" w:rsidR="00267384" w:rsidRDefault="00DD37D1" w:rsidP="005F4F9E">
      <w:pPr>
        <w:tabs>
          <w:tab w:val="left" w:pos="1144"/>
        </w:tabs>
        <w:jc w:val="both"/>
      </w:pPr>
      <w:r>
        <w:t xml:space="preserve">From the list of possible entities as denoted in Step 1, we must now </w:t>
      </w:r>
      <w:r w:rsidR="008E1ED1">
        <w:t>eliminate duplicate entities, entities</w:t>
      </w:r>
      <w:r>
        <w:t xml:space="preserve"> that are not </w:t>
      </w:r>
      <w:r w:rsidR="00267384">
        <w:t>relevant</w:t>
      </w:r>
      <w:r w:rsidR="008E1ED1">
        <w:t xml:space="preserve"> to the database goals</w:t>
      </w:r>
      <w:r w:rsidR="00267384">
        <w:t xml:space="preserve">, or nouns that depict the system we are working on. Explanations are provided </w:t>
      </w:r>
      <w:r w:rsidR="00612D1D">
        <w:t>for retaining/removing each attribute.</w:t>
      </w:r>
    </w:p>
    <w:p w14:paraId="0520A252" w14:textId="7126DB11" w:rsidR="00D8514E" w:rsidRDefault="00D8514E" w:rsidP="00D8514E">
      <w:pPr>
        <w:pStyle w:val="ListParagraph"/>
        <w:numPr>
          <w:ilvl w:val="0"/>
          <w:numId w:val="5"/>
        </w:numPr>
        <w:tabs>
          <w:tab w:val="left" w:pos="1144"/>
        </w:tabs>
        <w:jc w:val="both"/>
      </w:pPr>
      <w:r w:rsidRPr="00E9792B">
        <w:rPr>
          <w:strike/>
          <w:color w:val="983620" w:themeColor="accent2"/>
        </w:rPr>
        <w:t>DVD rental shop</w:t>
      </w:r>
      <w:r w:rsidR="00E9792B">
        <w:t xml:space="preserve"> – This is the system we are aiming to map, and this will not </w:t>
      </w:r>
      <w:r w:rsidR="0090506F">
        <w:t xml:space="preserve">be </w:t>
      </w:r>
      <w:r w:rsidR="00E9792B">
        <w:t>included in our ER model</w:t>
      </w:r>
    </w:p>
    <w:p w14:paraId="4FFFC4E8" w14:textId="5F8098C8" w:rsidR="00D8514E" w:rsidRDefault="00D8514E" w:rsidP="00D8514E">
      <w:pPr>
        <w:pStyle w:val="ListParagraph"/>
        <w:numPr>
          <w:ilvl w:val="0"/>
          <w:numId w:val="5"/>
        </w:numPr>
        <w:tabs>
          <w:tab w:val="left" w:pos="1144"/>
        </w:tabs>
        <w:jc w:val="both"/>
      </w:pPr>
      <w:r w:rsidRPr="00E9792B">
        <w:rPr>
          <w:strike/>
          <w:color w:val="983620" w:themeColor="accent2"/>
        </w:rPr>
        <w:t>Customer</w:t>
      </w:r>
      <w:r w:rsidR="00E9792B">
        <w:t xml:space="preserve"> – Unnecessary entity. Since we will note purchases of </w:t>
      </w:r>
      <w:proofErr w:type="spellStart"/>
      <w:r w:rsidR="00E9792B">
        <w:t>exrentals</w:t>
      </w:r>
      <w:proofErr w:type="spellEnd"/>
      <w:r w:rsidR="00E9792B">
        <w:t xml:space="preserve"> from members of the public, all we care about is the history of our registered members.</w:t>
      </w:r>
    </w:p>
    <w:p w14:paraId="2231DD10" w14:textId="5EDB0915" w:rsidR="00D8514E" w:rsidRDefault="00D8514E" w:rsidP="00D8514E">
      <w:pPr>
        <w:pStyle w:val="ListParagraph"/>
        <w:numPr>
          <w:ilvl w:val="0"/>
          <w:numId w:val="5"/>
        </w:numPr>
        <w:tabs>
          <w:tab w:val="left" w:pos="1144"/>
        </w:tabs>
        <w:jc w:val="both"/>
      </w:pPr>
      <w:r w:rsidRPr="009F1140">
        <w:rPr>
          <w:color w:val="3366FF"/>
        </w:rPr>
        <w:t>Member</w:t>
      </w:r>
      <w:r w:rsidR="007F4430">
        <w:t xml:space="preserve"> – This candidate entity will be </w:t>
      </w:r>
      <w:r w:rsidR="00A379B8">
        <w:t>retained</w:t>
      </w:r>
      <w:r w:rsidR="007F4430">
        <w:t xml:space="preserve"> as it maps a real-world entity that has several of its own attributes</w:t>
      </w:r>
    </w:p>
    <w:p w14:paraId="6DFA6E0D" w14:textId="6F1349D4" w:rsidR="00D8514E" w:rsidRDefault="00D8514E" w:rsidP="00D8514E">
      <w:pPr>
        <w:pStyle w:val="ListParagraph"/>
        <w:numPr>
          <w:ilvl w:val="0"/>
          <w:numId w:val="5"/>
        </w:numPr>
        <w:tabs>
          <w:tab w:val="left" w:pos="1144"/>
        </w:tabs>
        <w:jc w:val="both"/>
      </w:pPr>
      <w:r w:rsidRPr="007F4430">
        <w:rPr>
          <w:strike/>
          <w:color w:val="983620" w:themeColor="accent2"/>
        </w:rPr>
        <w:t>Name</w:t>
      </w:r>
      <w:r w:rsidR="007F4430">
        <w:t xml:space="preserve"> – Discarded. Reason: Attribute of ‘Member’</w:t>
      </w:r>
    </w:p>
    <w:p w14:paraId="3B5CCE40" w14:textId="5684C108" w:rsidR="00D8514E" w:rsidRDefault="00D8514E" w:rsidP="00D8514E">
      <w:pPr>
        <w:pStyle w:val="ListParagraph"/>
        <w:numPr>
          <w:ilvl w:val="0"/>
          <w:numId w:val="5"/>
        </w:numPr>
        <w:tabs>
          <w:tab w:val="left" w:pos="1144"/>
        </w:tabs>
        <w:jc w:val="both"/>
      </w:pPr>
      <w:r w:rsidRPr="00030A0A">
        <w:rPr>
          <w:strike/>
          <w:color w:val="983620" w:themeColor="accent2"/>
        </w:rPr>
        <w:t>Address</w:t>
      </w:r>
      <w:r w:rsidR="00030A0A">
        <w:t xml:space="preserve"> – Discarded. Reason: Attribute of ‘Member’</w:t>
      </w:r>
    </w:p>
    <w:p w14:paraId="72614BE2" w14:textId="0D1672F8" w:rsidR="00D8514E" w:rsidRDefault="00D8514E" w:rsidP="00D8514E">
      <w:pPr>
        <w:pStyle w:val="ListParagraph"/>
        <w:numPr>
          <w:ilvl w:val="0"/>
          <w:numId w:val="5"/>
        </w:numPr>
        <w:tabs>
          <w:tab w:val="left" w:pos="1144"/>
        </w:tabs>
        <w:jc w:val="both"/>
      </w:pPr>
      <w:r w:rsidRPr="00030A0A">
        <w:rPr>
          <w:strike/>
          <w:color w:val="983620" w:themeColor="accent2"/>
        </w:rPr>
        <w:t>Telephone Number</w:t>
      </w:r>
      <w:r w:rsidR="00030A0A">
        <w:t xml:space="preserve"> – Discarded. Attribute of ‘Member’</w:t>
      </w:r>
    </w:p>
    <w:p w14:paraId="19A906C1" w14:textId="5DBD9D7F" w:rsidR="00D8514E" w:rsidRDefault="00D8514E" w:rsidP="00D8514E">
      <w:pPr>
        <w:pStyle w:val="ListParagraph"/>
        <w:numPr>
          <w:ilvl w:val="0"/>
          <w:numId w:val="5"/>
        </w:numPr>
        <w:tabs>
          <w:tab w:val="left" w:pos="1144"/>
        </w:tabs>
        <w:jc w:val="both"/>
      </w:pPr>
      <w:r w:rsidRPr="00030A0A">
        <w:rPr>
          <w:strike/>
          <w:color w:val="983620" w:themeColor="accent2"/>
        </w:rPr>
        <w:t>Membership Number</w:t>
      </w:r>
      <w:r w:rsidR="00030A0A">
        <w:t xml:space="preserve"> – Discarded. Reason: Not an entity in its own right. Rather, it may serve as the </w:t>
      </w:r>
      <w:r w:rsidR="003C671C">
        <w:t>attribute/</w:t>
      </w:r>
      <w:r w:rsidR="00030A0A">
        <w:t>unique identifier/primary key for ‘Member’ entity</w:t>
      </w:r>
    </w:p>
    <w:p w14:paraId="0474D217" w14:textId="015DA6BE" w:rsidR="00D8514E" w:rsidRDefault="00D8514E" w:rsidP="00D8514E">
      <w:pPr>
        <w:pStyle w:val="ListParagraph"/>
        <w:numPr>
          <w:ilvl w:val="0"/>
          <w:numId w:val="5"/>
        </w:numPr>
        <w:tabs>
          <w:tab w:val="left" w:pos="1144"/>
        </w:tabs>
        <w:jc w:val="both"/>
      </w:pPr>
      <w:r w:rsidRPr="00ED2F36">
        <w:rPr>
          <w:color w:val="3366FF"/>
        </w:rPr>
        <w:t>DVD</w:t>
      </w:r>
      <w:r w:rsidR="00030A0A">
        <w:t xml:space="preserve"> – Retained as an entity as it is necessary to store various details about the DVD whereby DVD is meant to ‘encapsulate’ everything about a film</w:t>
      </w:r>
    </w:p>
    <w:p w14:paraId="00D281C5" w14:textId="78CBCA95" w:rsidR="00030A0A" w:rsidRDefault="00D8514E" w:rsidP="00030A0A">
      <w:pPr>
        <w:pStyle w:val="ListParagraph"/>
        <w:numPr>
          <w:ilvl w:val="0"/>
          <w:numId w:val="5"/>
        </w:numPr>
        <w:tabs>
          <w:tab w:val="left" w:pos="1144"/>
        </w:tabs>
        <w:jc w:val="both"/>
      </w:pPr>
      <w:r w:rsidRPr="00A74860">
        <w:rPr>
          <w:color w:val="3366FF"/>
        </w:rPr>
        <w:t>Rental</w:t>
      </w:r>
      <w:r w:rsidR="00030A0A">
        <w:t xml:space="preserve"> – A rental will be kept as an entity as it will used to store information about the rental fee of a movie at a particular period, </w:t>
      </w:r>
      <w:r w:rsidR="005F3EE1">
        <w:t xml:space="preserve">the member who </w:t>
      </w:r>
      <w:r w:rsidR="00683415">
        <w:t>took out a rental, the copy number of the DVD, the date it was taken out/returned, etc.</w:t>
      </w:r>
    </w:p>
    <w:p w14:paraId="407C44DF" w14:textId="0EDBBD92" w:rsidR="00D8514E" w:rsidRDefault="00D8514E" w:rsidP="00D8514E">
      <w:pPr>
        <w:pStyle w:val="ListParagraph"/>
        <w:numPr>
          <w:ilvl w:val="0"/>
          <w:numId w:val="5"/>
        </w:numPr>
        <w:tabs>
          <w:tab w:val="left" w:pos="1144"/>
        </w:tabs>
        <w:jc w:val="both"/>
      </w:pPr>
      <w:r w:rsidRPr="000B4693">
        <w:rPr>
          <w:strike/>
          <w:color w:val="983620" w:themeColor="accent2"/>
        </w:rPr>
        <w:t>Film details</w:t>
      </w:r>
      <w:r w:rsidR="000B4693">
        <w:t xml:space="preserve"> – Discarded. Consist</w:t>
      </w:r>
      <w:r w:rsidR="00B3236A">
        <w:t>s</w:t>
      </w:r>
      <w:r w:rsidR="000B4693">
        <w:t xml:space="preserve"> of a host of details about the DVD that </w:t>
      </w:r>
      <w:proofErr w:type="spellStart"/>
      <w:r w:rsidR="00ED1C4B">
        <w:t>is</w:t>
      </w:r>
      <w:r w:rsidR="000B4693">
        <w:t>contained</w:t>
      </w:r>
      <w:proofErr w:type="spellEnd"/>
      <w:r w:rsidR="000B4693">
        <w:t xml:space="preserve"> within the DVD entity</w:t>
      </w:r>
    </w:p>
    <w:p w14:paraId="7A6B03B6" w14:textId="37CE4C63" w:rsidR="00D8514E" w:rsidRDefault="00D8514E" w:rsidP="00D8514E">
      <w:pPr>
        <w:pStyle w:val="ListParagraph"/>
        <w:numPr>
          <w:ilvl w:val="0"/>
          <w:numId w:val="5"/>
        </w:numPr>
        <w:tabs>
          <w:tab w:val="left" w:pos="1144"/>
        </w:tabs>
        <w:jc w:val="both"/>
      </w:pPr>
      <w:r w:rsidRPr="000B4693">
        <w:rPr>
          <w:strike/>
          <w:color w:val="983620" w:themeColor="accent2"/>
        </w:rPr>
        <w:t>Film name</w:t>
      </w:r>
      <w:r w:rsidR="000B4693">
        <w:t xml:space="preserve"> – Discarded. </w:t>
      </w:r>
      <w:r w:rsidR="00F755E4">
        <w:t>Reason: Attribute of DVD which stores movie details</w:t>
      </w:r>
    </w:p>
    <w:p w14:paraId="767A621D" w14:textId="053253E6" w:rsidR="00D8514E" w:rsidRDefault="00D8514E" w:rsidP="00D8514E">
      <w:pPr>
        <w:pStyle w:val="ListParagraph"/>
        <w:numPr>
          <w:ilvl w:val="0"/>
          <w:numId w:val="5"/>
        </w:numPr>
        <w:tabs>
          <w:tab w:val="left" w:pos="1144"/>
        </w:tabs>
        <w:jc w:val="both"/>
      </w:pPr>
      <w:r w:rsidRPr="000B4693">
        <w:rPr>
          <w:strike/>
          <w:color w:val="983620" w:themeColor="accent2"/>
        </w:rPr>
        <w:t>Film year</w:t>
      </w:r>
      <w:r>
        <w:t xml:space="preserve"> </w:t>
      </w:r>
      <w:r w:rsidR="000B4693">
        <w:t xml:space="preserve">– Discarded. </w:t>
      </w:r>
      <w:r w:rsidR="004F4793">
        <w:t>Reason: Attribute of DVD</w:t>
      </w:r>
    </w:p>
    <w:p w14:paraId="5012DC42" w14:textId="636CF1BB" w:rsidR="00D8514E" w:rsidRDefault="00D8514E" w:rsidP="00D8514E">
      <w:pPr>
        <w:pStyle w:val="ListParagraph"/>
        <w:numPr>
          <w:ilvl w:val="0"/>
          <w:numId w:val="5"/>
        </w:numPr>
        <w:tabs>
          <w:tab w:val="left" w:pos="1144"/>
        </w:tabs>
        <w:jc w:val="both"/>
      </w:pPr>
      <w:r w:rsidRPr="003C6B5D">
        <w:rPr>
          <w:color w:val="3366FF"/>
        </w:rPr>
        <w:t>Director</w:t>
      </w:r>
      <w:r w:rsidR="000B4693">
        <w:t xml:space="preserve"> – Retained. This is a separate entity that contains basic information about a director, and also a link to DVD entity.</w:t>
      </w:r>
    </w:p>
    <w:p w14:paraId="7E98B534" w14:textId="48230D4B" w:rsidR="00D8514E" w:rsidRDefault="000B4693" w:rsidP="00D8514E">
      <w:pPr>
        <w:pStyle w:val="ListParagraph"/>
        <w:numPr>
          <w:ilvl w:val="0"/>
          <w:numId w:val="5"/>
        </w:numPr>
        <w:tabs>
          <w:tab w:val="left" w:pos="1144"/>
        </w:tabs>
        <w:jc w:val="both"/>
      </w:pPr>
      <w:r w:rsidRPr="002C6C9E">
        <w:rPr>
          <w:color w:val="3366FF"/>
        </w:rPr>
        <w:t>Actor</w:t>
      </w:r>
      <w:r>
        <w:t xml:space="preserve"> – Retained. This should be afforded its own entity to store information </w:t>
      </w:r>
      <w:r w:rsidR="003D7B4F">
        <w:t>about the actor and also to facilitate linking with DVD.</w:t>
      </w:r>
    </w:p>
    <w:p w14:paraId="436C74F1" w14:textId="4A080AA9" w:rsidR="00D8514E" w:rsidRDefault="00D8514E" w:rsidP="00D8514E">
      <w:pPr>
        <w:pStyle w:val="ListParagraph"/>
        <w:numPr>
          <w:ilvl w:val="0"/>
          <w:numId w:val="5"/>
        </w:numPr>
        <w:tabs>
          <w:tab w:val="left" w:pos="1144"/>
        </w:tabs>
        <w:jc w:val="both"/>
      </w:pPr>
      <w:r w:rsidRPr="003D7B4F">
        <w:rPr>
          <w:strike/>
          <w:color w:val="983620" w:themeColor="accent2"/>
        </w:rPr>
        <w:t>Price</w:t>
      </w:r>
      <w:r w:rsidR="003D7B4F">
        <w:t xml:space="preserve"> – Discarded. This can be thought of as attribute that is dependent on each instance (tuple) of a rental and/or </w:t>
      </w:r>
      <w:proofErr w:type="spellStart"/>
      <w:r w:rsidR="003D7B4F">
        <w:t>exrental</w:t>
      </w:r>
      <w:proofErr w:type="spellEnd"/>
      <w:r w:rsidR="003D7B4F">
        <w:t>.</w:t>
      </w:r>
    </w:p>
    <w:p w14:paraId="32CF0E81" w14:textId="4A381AD9" w:rsidR="00D8514E" w:rsidRDefault="00D8514E" w:rsidP="00D8514E">
      <w:pPr>
        <w:pStyle w:val="ListParagraph"/>
        <w:numPr>
          <w:ilvl w:val="0"/>
          <w:numId w:val="5"/>
        </w:numPr>
        <w:tabs>
          <w:tab w:val="left" w:pos="1144"/>
        </w:tabs>
        <w:jc w:val="both"/>
      </w:pPr>
      <w:r w:rsidRPr="00993C56">
        <w:rPr>
          <w:color w:val="3366FF"/>
        </w:rPr>
        <w:t>Copy</w:t>
      </w:r>
      <w:r w:rsidR="00BF26B6">
        <w:t xml:space="preserve"> – This should be an entity itself that is distinct from DVD, as each DVD (or movie) will have multiple copies available for rent at any one time. Thus, we will need to record information about i</w:t>
      </w:r>
      <w:r w:rsidR="00060A7A">
        <w:t xml:space="preserve">ts availability, the date the copy was added to inventory, and what DVD </w:t>
      </w:r>
      <w:r w:rsidR="009B08E1">
        <w:t xml:space="preserve">movie </w:t>
      </w:r>
      <w:r w:rsidR="00060A7A">
        <w:t>it is a copy of.</w:t>
      </w:r>
    </w:p>
    <w:p w14:paraId="4C6C333E" w14:textId="7A7E8AB9" w:rsidR="00D8514E" w:rsidRDefault="00D8514E" w:rsidP="00D8514E">
      <w:pPr>
        <w:pStyle w:val="ListParagraph"/>
        <w:numPr>
          <w:ilvl w:val="0"/>
          <w:numId w:val="5"/>
        </w:numPr>
        <w:tabs>
          <w:tab w:val="left" w:pos="1144"/>
        </w:tabs>
        <w:jc w:val="both"/>
      </w:pPr>
      <w:r w:rsidRPr="006A75AE">
        <w:rPr>
          <w:color w:val="3366FF"/>
        </w:rPr>
        <w:t>Character</w:t>
      </w:r>
      <w:r w:rsidR="00060A7A">
        <w:t xml:space="preserve"> – Film character warrants an entity as name will have to be stored for each character, as well as a link </w:t>
      </w:r>
      <w:r w:rsidR="005D3D54">
        <w:t>to</w:t>
      </w:r>
      <w:r w:rsidR="00060A7A">
        <w:t xml:space="preserve"> each </w:t>
      </w:r>
      <w:r w:rsidR="005D3D54">
        <w:t xml:space="preserve">relevant </w:t>
      </w:r>
      <w:r w:rsidR="008C78F2">
        <w:t>DVD</w:t>
      </w:r>
    </w:p>
    <w:p w14:paraId="6DF6BD31" w14:textId="2EB4EEB0" w:rsidR="00D8514E" w:rsidRDefault="00D8514E" w:rsidP="00D8514E">
      <w:pPr>
        <w:pStyle w:val="ListParagraph"/>
        <w:numPr>
          <w:ilvl w:val="0"/>
          <w:numId w:val="5"/>
        </w:numPr>
        <w:tabs>
          <w:tab w:val="left" w:pos="1144"/>
        </w:tabs>
        <w:jc w:val="both"/>
      </w:pPr>
      <w:r w:rsidRPr="00090B22">
        <w:rPr>
          <w:color w:val="3366FF"/>
        </w:rPr>
        <w:t>Ex-rentals</w:t>
      </w:r>
      <w:r w:rsidR="008C78F2">
        <w:t xml:space="preserve"> – Since information on </w:t>
      </w:r>
      <w:r w:rsidR="00846934">
        <w:t>the sale price and DVD title</w:t>
      </w:r>
      <w:r w:rsidR="008C78F2">
        <w:t xml:space="preserve"> will need to be recorded per entry, ‘</w:t>
      </w:r>
      <w:proofErr w:type="spellStart"/>
      <w:r w:rsidR="008C78F2">
        <w:t>Exrental</w:t>
      </w:r>
      <w:proofErr w:type="spellEnd"/>
      <w:r w:rsidR="008C78F2">
        <w:t>’ elicits its own entity</w:t>
      </w:r>
    </w:p>
    <w:p w14:paraId="2DC501AE" w14:textId="2B729B80" w:rsidR="00D8514E" w:rsidRDefault="00D8514E" w:rsidP="00D8514E">
      <w:pPr>
        <w:pStyle w:val="ListParagraph"/>
        <w:numPr>
          <w:ilvl w:val="0"/>
          <w:numId w:val="5"/>
        </w:numPr>
        <w:tabs>
          <w:tab w:val="left" w:pos="1144"/>
        </w:tabs>
        <w:jc w:val="both"/>
      </w:pPr>
      <w:r w:rsidRPr="00C31351">
        <w:rPr>
          <w:strike/>
          <w:color w:val="983620" w:themeColor="accent2"/>
        </w:rPr>
        <w:t>Non-members</w:t>
      </w:r>
      <w:r w:rsidR="008C78F2">
        <w:t xml:space="preserve"> – Discarded. No information needs to be stored about members of the public who make a purchase of an </w:t>
      </w:r>
      <w:proofErr w:type="spellStart"/>
      <w:r w:rsidR="008C78F2">
        <w:t>exrental</w:t>
      </w:r>
      <w:proofErr w:type="spellEnd"/>
      <w:r w:rsidR="008C78F2">
        <w:t xml:space="preserve">. </w:t>
      </w:r>
    </w:p>
    <w:p w14:paraId="50CEFF80" w14:textId="31899E9C" w:rsidR="00D8514E" w:rsidRDefault="00D8514E" w:rsidP="00D8514E">
      <w:pPr>
        <w:pStyle w:val="ListParagraph"/>
        <w:numPr>
          <w:ilvl w:val="0"/>
          <w:numId w:val="5"/>
        </w:numPr>
        <w:tabs>
          <w:tab w:val="left" w:pos="1144"/>
        </w:tabs>
        <w:jc w:val="both"/>
      </w:pPr>
      <w:r w:rsidRPr="00DA260F">
        <w:rPr>
          <w:strike/>
          <w:color w:val="983620" w:themeColor="accent2"/>
        </w:rPr>
        <w:t>Revenue</w:t>
      </w:r>
      <w:r w:rsidR="00C31351">
        <w:t xml:space="preserve"> – Discarded. Since a DVD rental will have varying prices over time, it is entirely necessary to keep a ‘current rental price’ associated with every DVD. Each instance of a rental, however, wi</w:t>
      </w:r>
      <w:r w:rsidR="00775B61">
        <w:t>ll have a column that associates</w:t>
      </w:r>
      <w:r w:rsidR="00C31351">
        <w:t xml:space="preserve"> a price/fee with that particular rental. Total revenue</w:t>
      </w:r>
      <w:r w:rsidR="00A3562D">
        <w:t xml:space="preserve"> received from rentals</w:t>
      </w:r>
      <w:r w:rsidR="00C31351">
        <w:t xml:space="preserve"> can be attained by using a sum function on the rental table, with conditions (such as over a certain period), as necessary. </w:t>
      </w:r>
    </w:p>
    <w:p w14:paraId="244888B3" w14:textId="4C3FD980" w:rsidR="008A4CEF" w:rsidRPr="003537D2" w:rsidRDefault="003537D2" w:rsidP="00650B4F">
      <w:pPr>
        <w:pStyle w:val="Heading3"/>
      </w:pPr>
      <w:bookmarkStart w:id="5" w:name="_Toc257493509"/>
      <w:r w:rsidRPr="003537D2">
        <w:t>Step 3: Listing Attributes of Entities</w:t>
      </w:r>
      <w:bookmarkEnd w:id="5"/>
    </w:p>
    <w:p w14:paraId="4D592D8A" w14:textId="75AF3A84" w:rsidR="0098399F" w:rsidRDefault="0065115E" w:rsidP="00E14D2C">
      <w:pPr>
        <w:tabs>
          <w:tab w:val="left" w:pos="1144"/>
        </w:tabs>
        <w:jc w:val="both"/>
      </w:pPr>
      <w:r>
        <w:t>Below is a listing of all the attributes necessary for each of our entities. On the next page, these attributes are listed diagrammatically</w:t>
      </w:r>
      <w:r w:rsidR="008514E3">
        <w:t xml:space="preserve"> (and using condensed naming conventions for our relational model)</w:t>
      </w:r>
      <w:r>
        <w:t xml:space="preserve"> using draw.io</w:t>
      </w:r>
      <w:r w:rsidR="0098399F">
        <w:t>*</w:t>
      </w:r>
      <w:r>
        <w:t>.</w:t>
      </w:r>
    </w:p>
    <w:p w14:paraId="7757E9C5" w14:textId="7F350B62" w:rsidR="0065115E" w:rsidRDefault="00E42CD1" w:rsidP="00C12D8A">
      <w:pPr>
        <w:pStyle w:val="ListParagraph"/>
        <w:numPr>
          <w:ilvl w:val="0"/>
          <w:numId w:val="6"/>
        </w:numPr>
        <w:tabs>
          <w:tab w:val="left" w:pos="1144"/>
        </w:tabs>
        <w:jc w:val="both"/>
      </w:pPr>
      <w:r>
        <w:t>Member (member number</w:t>
      </w:r>
      <w:r w:rsidR="004A1DB2">
        <w:t>, f</w:t>
      </w:r>
      <w:r w:rsidR="00A93F1B">
        <w:t>irst name, sur</w:t>
      </w:r>
      <w:r w:rsidR="00EA031E">
        <w:t>name, date of registration</w:t>
      </w:r>
      <w:r w:rsidR="00C12D8A">
        <w:t>, phone, addr</w:t>
      </w:r>
      <w:r w:rsidR="00EA031E">
        <w:t>ess</w:t>
      </w:r>
      <w:r w:rsidR="00C12D8A">
        <w:t>)</w:t>
      </w:r>
    </w:p>
    <w:p w14:paraId="458662A2" w14:textId="090D4E5D" w:rsidR="00C12D8A" w:rsidRDefault="009F1505" w:rsidP="00C12D8A">
      <w:pPr>
        <w:pStyle w:val="ListParagraph"/>
        <w:numPr>
          <w:ilvl w:val="0"/>
          <w:numId w:val="6"/>
        </w:numPr>
        <w:tabs>
          <w:tab w:val="left" w:pos="1144"/>
        </w:tabs>
        <w:jc w:val="both"/>
      </w:pPr>
      <w:r>
        <w:t>DVD (DVD ID</w:t>
      </w:r>
      <w:r w:rsidR="004A1DB2">
        <w:t xml:space="preserve">, </w:t>
      </w:r>
      <w:r>
        <w:t>t</w:t>
      </w:r>
      <w:r w:rsidR="004A1DB2">
        <w:t>itle</w:t>
      </w:r>
      <w:r>
        <w:t xml:space="preserve"> of movie</w:t>
      </w:r>
      <w:r w:rsidR="004A1DB2">
        <w:t xml:space="preserve">, </w:t>
      </w:r>
      <w:r>
        <w:t>year of release</w:t>
      </w:r>
      <w:r w:rsidR="004A1DB2">
        <w:t xml:space="preserve">, </w:t>
      </w:r>
      <w:r>
        <w:t xml:space="preserve">commercial </w:t>
      </w:r>
      <w:r w:rsidR="004A1DB2">
        <w:t>status, price, genre)</w:t>
      </w:r>
    </w:p>
    <w:p w14:paraId="768750DF" w14:textId="6C7CDA84" w:rsidR="004A1DB2" w:rsidRDefault="009F1505" w:rsidP="00C12D8A">
      <w:pPr>
        <w:pStyle w:val="ListParagraph"/>
        <w:numPr>
          <w:ilvl w:val="0"/>
          <w:numId w:val="6"/>
        </w:numPr>
        <w:tabs>
          <w:tab w:val="left" w:pos="1144"/>
        </w:tabs>
        <w:jc w:val="both"/>
      </w:pPr>
      <w:r>
        <w:t xml:space="preserve">Rental (Rental ID, rental revenue, date </w:t>
      </w:r>
      <w:r w:rsidR="004A1DB2">
        <w:t>rent</w:t>
      </w:r>
      <w:r>
        <w:t xml:space="preserve">ed, date </w:t>
      </w:r>
      <w:r w:rsidR="004A1DB2">
        <w:t>return</w:t>
      </w:r>
      <w:r>
        <w:t>ed, member number, copy ID</w:t>
      </w:r>
      <w:r w:rsidR="004A1DB2">
        <w:t>)</w:t>
      </w:r>
    </w:p>
    <w:p w14:paraId="03477425" w14:textId="78FD2E3D" w:rsidR="004A1DB2" w:rsidRDefault="003E0183" w:rsidP="00C12D8A">
      <w:pPr>
        <w:pStyle w:val="ListParagraph"/>
        <w:numPr>
          <w:ilvl w:val="0"/>
          <w:numId w:val="6"/>
        </w:numPr>
        <w:tabs>
          <w:tab w:val="left" w:pos="1144"/>
        </w:tabs>
        <w:jc w:val="both"/>
      </w:pPr>
      <w:r>
        <w:t>Director (Director ID</w:t>
      </w:r>
      <w:r w:rsidR="004A1DB2">
        <w:t>, f</w:t>
      </w:r>
      <w:r>
        <w:t>irst name, sur</w:t>
      </w:r>
      <w:r w:rsidR="004A1DB2">
        <w:t>name)</w:t>
      </w:r>
    </w:p>
    <w:p w14:paraId="0632BE01" w14:textId="4BF7D2FE" w:rsidR="004A1DB2" w:rsidRDefault="003E0183" w:rsidP="00C12D8A">
      <w:pPr>
        <w:pStyle w:val="ListParagraph"/>
        <w:numPr>
          <w:ilvl w:val="0"/>
          <w:numId w:val="6"/>
        </w:numPr>
        <w:tabs>
          <w:tab w:val="left" w:pos="1144"/>
        </w:tabs>
        <w:jc w:val="both"/>
      </w:pPr>
      <w:r>
        <w:t>Actor (Actor ID</w:t>
      </w:r>
      <w:r w:rsidR="004A1DB2">
        <w:t>, f</w:t>
      </w:r>
      <w:r>
        <w:t>irst name, sur</w:t>
      </w:r>
      <w:r w:rsidR="004A1DB2">
        <w:t>name)</w:t>
      </w:r>
    </w:p>
    <w:p w14:paraId="2A75CDDB" w14:textId="56DB19D3" w:rsidR="004A1DB2" w:rsidRDefault="00B86CD1" w:rsidP="00C12D8A">
      <w:pPr>
        <w:pStyle w:val="ListParagraph"/>
        <w:numPr>
          <w:ilvl w:val="0"/>
          <w:numId w:val="6"/>
        </w:numPr>
        <w:tabs>
          <w:tab w:val="left" w:pos="1144"/>
        </w:tabs>
        <w:jc w:val="both"/>
      </w:pPr>
      <w:r>
        <w:t>Copy (Copy ID</w:t>
      </w:r>
      <w:r w:rsidR="0016314C">
        <w:t>, availability</w:t>
      </w:r>
      <w:r>
        <w:t xml:space="preserve">, date copy was </w:t>
      </w:r>
      <w:r w:rsidR="004A1DB2">
        <w:t>added</w:t>
      </w:r>
      <w:r>
        <w:t>, DVD ID</w:t>
      </w:r>
      <w:r w:rsidR="004A1DB2">
        <w:t>)</w:t>
      </w:r>
    </w:p>
    <w:p w14:paraId="7F0F86B9" w14:textId="17B5FB9C" w:rsidR="004A1DB2" w:rsidRDefault="00C0772B" w:rsidP="00C12D8A">
      <w:pPr>
        <w:pStyle w:val="ListParagraph"/>
        <w:numPr>
          <w:ilvl w:val="0"/>
          <w:numId w:val="6"/>
        </w:numPr>
        <w:tabs>
          <w:tab w:val="left" w:pos="1144"/>
        </w:tabs>
        <w:jc w:val="both"/>
      </w:pPr>
      <w:r>
        <w:t>Character (Character ID</w:t>
      </w:r>
      <w:r w:rsidR="004A1DB2">
        <w:t>, f</w:t>
      </w:r>
      <w:r>
        <w:t>irst name, sur</w:t>
      </w:r>
      <w:r w:rsidR="004A1DB2">
        <w:t>name)</w:t>
      </w:r>
    </w:p>
    <w:p w14:paraId="349EF9CC" w14:textId="156A65F8" w:rsidR="004A1DB2" w:rsidRDefault="00372315" w:rsidP="00C12D8A">
      <w:pPr>
        <w:pStyle w:val="ListParagraph"/>
        <w:numPr>
          <w:ilvl w:val="0"/>
          <w:numId w:val="6"/>
        </w:numPr>
        <w:tabs>
          <w:tab w:val="left" w:pos="1144"/>
        </w:tabs>
        <w:jc w:val="both"/>
      </w:pPr>
      <w:proofErr w:type="spellStart"/>
      <w:r>
        <w:t>Exrental</w:t>
      </w:r>
      <w:proofErr w:type="spellEnd"/>
      <w:r>
        <w:t xml:space="preserve"> (</w:t>
      </w:r>
      <w:proofErr w:type="spellStart"/>
      <w:r>
        <w:t>Exrental</w:t>
      </w:r>
      <w:proofErr w:type="spellEnd"/>
      <w:r>
        <w:t xml:space="preserve"> ID</w:t>
      </w:r>
      <w:r w:rsidR="004A1DB2">
        <w:t xml:space="preserve">, </w:t>
      </w:r>
      <w:proofErr w:type="spellStart"/>
      <w:r w:rsidR="004A1DB2">
        <w:t>exrent</w:t>
      </w:r>
      <w:r>
        <w:t>al</w:t>
      </w:r>
      <w:proofErr w:type="spellEnd"/>
      <w:r>
        <w:t xml:space="preserve"> </w:t>
      </w:r>
      <w:r w:rsidR="004A1DB2">
        <w:t>rev</w:t>
      </w:r>
      <w:r>
        <w:t>enue</w:t>
      </w:r>
      <w:r w:rsidR="001D7E25">
        <w:t xml:space="preserve">, date of </w:t>
      </w:r>
      <w:r w:rsidR="00D93449">
        <w:t>sale, copy ID</w:t>
      </w:r>
      <w:r w:rsidR="004A1DB2">
        <w:t>)</w:t>
      </w:r>
    </w:p>
    <w:p w14:paraId="7958B755" w14:textId="4306F647" w:rsidR="003337F9" w:rsidRDefault="008514E3" w:rsidP="003337F9">
      <w:pPr>
        <w:tabs>
          <w:tab w:val="left" w:pos="1144"/>
        </w:tabs>
        <w:jc w:val="both"/>
      </w:pPr>
      <w:r>
        <w:rPr>
          <w:noProof/>
        </w:rPr>
        <w:drawing>
          <wp:inline distT="0" distB="0" distL="0" distR="0" wp14:anchorId="7D22E359" wp14:editId="388C33E2">
            <wp:extent cx="5943600" cy="719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DVD ATTRIB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97725"/>
                    </a:xfrm>
                    <a:prstGeom prst="rect">
                      <a:avLst/>
                    </a:prstGeom>
                  </pic:spPr>
                </pic:pic>
              </a:graphicData>
            </a:graphic>
          </wp:inline>
        </w:drawing>
      </w:r>
    </w:p>
    <w:p w14:paraId="2678C382" w14:textId="6B2109D9" w:rsidR="003337F9" w:rsidRDefault="003337F9" w:rsidP="003337F9">
      <w:pPr>
        <w:tabs>
          <w:tab w:val="left" w:pos="1144"/>
        </w:tabs>
        <w:jc w:val="both"/>
      </w:pPr>
      <w:r>
        <w:t>More descriptively, each of the entities require</w:t>
      </w:r>
      <w:r w:rsidR="00432C17">
        <w:t>s</w:t>
      </w:r>
      <w:r>
        <w:t xml:space="preserve"> the following attributes</w:t>
      </w:r>
      <w:r w:rsidR="0013011B">
        <w:t>. The information in parenthese</w:t>
      </w:r>
      <w:r w:rsidR="00432C17">
        <w:t>s</w:t>
      </w:r>
      <w:r w:rsidR="0013011B">
        <w:t xml:space="preserve"> represents the hypothesized attribute name when mapped to a relational model.</w:t>
      </w:r>
    </w:p>
    <w:p w14:paraId="55F53E32" w14:textId="48415697" w:rsidR="003337F9" w:rsidRDefault="003337F9" w:rsidP="003337F9">
      <w:pPr>
        <w:tabs>
          <w:tab w:val="left" w:pos="1144"/>
        </w:tabs>
        <w:jc w:val="both"/>
        <w:rPr>
          <w:u w:val="single"/>
        </w:rPr>
      </w:pPr>
      <w:r>
        <w:t xml:space="preserve">1. </w:t>
      </w:r>
      <w:r w:rsidRPr="00A35E3B">
        <w:rPr>
          <w:u w:val="single"/>
        </w:rPr>
        <w:t>Member</w:t>
      </w:r>
    </w:p>
    <w:p w14:paraId="3B2B8C0F" w14:textId="511C1271" w:rsidR="00A35E3B" w:rsidRDefault="00A35E3B" w:rsidP="00A35E3B">
      <w:pPr>
        <w:pStyle w:val="ListParagraph"/>
        <w:numPr>
          <w:ilvl w:val="0"/>
          <w:numId w:val="7"/>
        </w:numPr>
        <w:tabs>
          <w:tab w:val="left" w:pos="1144"/>
        </w:tabs>
        <w:jc w:val="both"/>
      </w:pPr>
      <w:r>
        <w:t>Member number (</w:t>
      </w:r>
      <w:proofErr w:type="spellStart"/>
      <w:r>
        <w:t>member_nbr</w:t>
      </w:r>
      <w:proofErr w:type="spellEnd"/>
      <w:r>
        <w:t xml:space="preserve">) – To assign each registered member of the DVD store a unique number </w:t>
      </w:r>
    </w:p>
    <w:p w14:paraId="40672C52" w14:textId="4612580B" w:rsidR="00A35E3B" w:rsidRDefault="00A35E3B" w:rsidP="00A35E3B">
      <w:pPr>
        <w:pStyle w:val="ListParagraph"/>
        <w:numPr>
          <w:ilvl w:val="0"/>
          <w:numId w:val="7"/>
        </w:numPr>
        <w:tabs>
          <w:tab w:val="left" w:pos="1144"/>
        </w:tabs>
        <w:jc w:val="both"/>
      </w:pPr>
      <w:proofErr w:type="spellStart"/>
      <w:r>
        <w:t>Firstname</w:t>
      </w:r>
      <w:proofErr w:type="spellEnd"/>
      <w:r>
        <w:t xml:space="preserve"> (</w:t>
      </w:r>
      <w:proofErr w:type="spellStart"/>
      <w:r>
        <w:t>fname</w:t>
      </w:r>
      <w:proofErr w:type="spellEnd"/>
      <w:r>
        <w:t>) and Surname (</w:t>
      </w:r>
      <w:proofErr w:type="spellStart"/>
      <w:r>
        <w:t>lname</w:t>
      </w:r>
      <w:proofErr w:type="spellEnd"/>
      <w:r>
        <w:t>) – To record basic information about member’s full name</w:t>
      </w:r>
    </w:p>
    <w:p w14:paraId="2DC051E4" w14:textId="3C856250" w:rsidR="00A35E3B" w:rsidRDefault="00A35E3B" w:rsidP="00A35E3B">
      <w:pPr>
        <w:pStyle w:val="ListParagraph"/>
        <w:numPr>
          <w:ilvl w:val="0"/>
          <w:numId w:val="7"/>
        </w:numPr>
        <w:tabs>
          <w:tab w:val="left" w:pos="1144"/>
        </w:tabs>
        <w:jc w:val="both"/>
      </w:pPr>
      <w:r>
        <w:t>Date registered (</w:t>
      </w:r>
      <w:proofErr w:type="spellStart"/>
      <w:r>
        <w:t>date_reg</w:t>
      </w:r>
      <w:proofErr w:type="spellEnd"/>
      <w:r>
        <w:t>) – All organizations require information of when a member joined with them, to verify registration took place.</w:t>
      </w:r>
    </w:p>
    <w:p w14:paraId="791F301B" w14:textId="6CA7962D" w:rsidR="00A35E3B" w:rsidRDefault="00A35E3B" w:rsidP="00A35E3B">
      <w:pPr>
        <w:pStyle w:val="ListParagraph"/>
        <w:numPr>
          <w:ilvl w:val="0"/>
          <w:numId w:val="7"/>
        </w:numPr>
        <w:tabs>
          <w:tab w:val="left" w:pos="1144"/>
        </w:tabs>
        <w:jc w:val="both"/>
      </w:pPr>
      <w:r>
        <w:t>Phone (phone) and Address (</w:t>
      </w:r>
      <w:proofErr w:type="spellStart"/>
      <w:r>
        <w:t>addr</w:t>
      </w:r>
      <w:proofErr w:type="spellEnd"/>
      <w:r>
        <w:t>) – Every member must provide contact information to facilitate correspondence between the store and the customer (e.g. for notification of overdue rentals, discounts/offers, etc.)</w:t>
      </w:r>
    </w:p>
    <w:p w14:paraId="11ED6CB9" w14:textId="5C709EB7" w:rsidR="00A35E3B" w:rsidRDefault="00A35E3B" w:rsidP="00A35E3B">
      <w:pPr>
        <w:tabs>
          <w:tab w:val="left" w:pos="1144"/>
        </w:tabs>
        <w:jc w:val="both"/>
        <w:rPr>
          <w:u w:val="single"/>
        </w:rPr>
      </w:pPr>
      <w:r>
        <w:t xml:space="preserve">2. </w:t>
      </w:r>
      <w:r w:rsidRPr="00A35E3B">
        <w:rPr>
          <w:u w:val="single"/>
        </w:rPr>
        <w:t>DVD</w:t>
      </w:r>
    </w:p>
    <w:p w14:paraId="12972DFE" w14:textId="7688DB71" w:rsidR="00596104" w:rsidRDefault="00596104" w:rsidP="00596104">
      <w:pPr>
        <w:pStyle w:val="ListParagraph"/>
        <w:numPr>
          <w:ilvl w:val="0"/>
          <w:numId w:val="8"/>
        </w:numPr>
        <w:tabs>
          <w:tab w:val="left" w:pos="1144"/>
        </w:tabs>
        <w:jc w:val="both"/>
      </w:pPr>
      <w:r>
        <w:t>DVD ID (</w:t>
      </w:r>
      <w:proofErr w:type="spellStart"/>
      <w:r>
        <w:t>dvd_id</w:t>
      </w:r>
      <w:proofErr w:type="spellEnd"/>
      <w:r>
        <w:t>) – This is a unique identifier for each DVD, where DVD refers to the actual film and so it can be thought of as a ‘film identifier number’</w:t>
      </w:r>
    </w:p>
    <w:p w14:paraId="7EF074EE" w14:textId="17A6525B" w:rsidR="00596104" w:rsidRDefault="00596104" w:rsidP="00596104">
      <w:pPr>
        <w:pStyle w:val="ListParagraph"/>
        <w:numPr>
          <w:ilvl w:val="0"/>
          <w:numId w:val="8"/>
        </w:numPr>
        <w:tabs>
          <w:tab w:val="left" w:pos="1144"/>
        </w:tabs>
        <w:jc w:val="both"/>
      </w:pPr>
      <w:r>
        <w:t>Title (</w:t>
      </w:r>
      <w:proofErr w:type="spellStart"/>
      <w:r>
        <w:t>dvd_title</w:t>
      </w:r>
      <w:proofErr w:type="spellEnd"/>
      <w:r>
        <w:t>) – Records the actual name of the film</w:t>
      </w:r>
    </w:p>
    <w:p w14:paraId="42D8F11A" w14:textId="1257EF09" w:rsidR="00596104" w:rsidRDefault="00596104" w:rsidP="00596104">
      <w:pPr>
        <w:pStyle w:val="ListParagraph"/>
        <w:numPr>
          <w:ilvl w:val="0"/>
          <w:numId w:val="8"/>
        </w:numPr>
        <w:tabs>
          <w:tab w:val="left" w:pos="1144"/>
        </w:tabs>
        <w:jc w:val="both"/>
      </w:pPr>
      <w:r>
        <w:t>Year (</w:t>
      </w:r>
      <w:proofErr w:type="spellStart"/>
      <w:r>
        <w:t>dvd_year</w:t>
      </w:r>
      <w:proofErr w:type="spellEnd"/>
      <w:r>
        <w:t>) – Records the year of release of film</w:t>
      </w:r>
    </w:p>
    <w:p w14:paraId="2F5C94C4" w14:textId="173A5EF8" w:rsidR="00AB6782" w:rsidRDefault="00AB6782" w:rsidP="00596104">
      <w:pPr>
        <w:pStyle w:val="ListParagraph"/>
        <w:numPr>
          <w:ilvl w:val="0"/>
          <w:numId w:val="8"/>
        </w:numPr>
        <w:tabs>
          <w:tab w:val="left" w:pos="1144"/>
        </w:tabs>
        <w:jc w:val="both"/>
      </w:pPr>
      <w:r>
        <w:t xml:space="preserve">Status (status) – Status, in this context, refers to the type of transaction that the DVD is available for, that is, it is either ‘for rent’ or ‘for sale’. It cannot be have both statuses at the same time (Business rule. See </w:t>
      </w:r>
      <w:r w:rsidR="00C53A7F">
        <w:t>‘Assumptions’</w:t>
      </w:r>
      <w:r>
        <w:t>).</w:t>
      </w:r>
    </w:p>
    <w:p w14:paraId="74D3F24D" w14:textId="326D6CA2" w:rsidR="00D6030F" w:rsidRDefault="00D6030F" w:rsidP="00596104">
      <w:pPr>
        <w:pStyle w:val="ListParagraph"/>
        <w:numPr>
          <w:ilvl w:val="0"/>
          <w:numId w:val="8"/>
        </w:numPr>
        <w:tabs>
          <w:tab w:val="left" w:pos="1144"/>
        </w:tabs>
        <w:jc w:val="both"/>
      </w:pPr>
      <w:r>
        <w:t>Price</w:t>
      </w:r>
      <w:r w:rsidR="00217232">
        <w:t xml:space="preserve"> (price)</w:t>
      </w:r>
      <w:r>
        <w:t xml:space="preserve"> - </w:t>
      </w:r>
      <w:r w:rsidR="005F0BB5">
        <w:t xml:space="preserve">Price, in this sense, refers to either the current sales price of an </w:t>
      </w:r>
      <w:proofErr w:type="spellStart"/>
      <w:r w:rsidR="005F0BB5">
        <w:t>exrental</w:t>
      </w:r>
      <w:proofErr w:type="spellEnd"/>
      <w:r w:rsidR="005F0BB5">
        <w:t xml:space="preserve"> O</w:t>
      </w:r>
      <w:r w:rsidR="00F56EB0">
        <w:t>R the current rental price of a</w:t>
      </w:r>
      <w:r w:rsidR="005F0BB5">
        <w:t xml:space="preserve"> DVD</w:t>
      </w:r>
      <w:r w:rsidR="00F56EB0">
        <w:t xml:space="preserve"> rental</w:t>
      </w:r>
      <w:r w:rsidR="005F0BB5">
        <w:t>. The latter is an important consideration as we previously noted that a DVD rental’s price could change over time. Thus, the price property, as defined in the DVD entity, will always refer to the ‘current rental price’ since the last update.</w:t>
      </w:r>
    </w:p>
    <w:p w14:paraId="2367A722" w14:textId="5E4C4954" w:rsidR="0037727E" w:rsidRDefault="00217232" w:rsidP="00596104">
      <w:pPr>
        <w:pStyle w:val="ListParagraph"/>
        <w:numPr>
          <w:ilvl w:val="0"/>
          <w:numId w:val="8"/>
        </w:numPr>
        <w:tabs>
          <w:tab w:val="left" w:pos="1144"/>
        </w:tabs>
        <w:jc w:val="both"/>
      </w:pPr>
      <w:r>
        <w:t xml:space="preserve">Genre (genre) - </w:t>
      </w:r>
      <w:r w:rsidR="00CD02F2">
        <w:t>Genre, as the name implies, simply concludes the genre of the film in question. Invariably, each film belongs to a genre, and thus it can be an attribute of film. Genre examples include comedy, romance, sci-fi, documentary, epic drama, action, psychological thriller.</w:t>
      </w:r>
    </w:p>
    <w:p w14:paraId="474A1A26" w14:textId="00DA0C42" w:rsidR="00AE6C74" w:rsidRDefault="00AE6C74" w:rsidP="00AE6C74">
      <w:pPr>
        <w:tabs>
          <w:tab w:val="left" w:pos="1144"/>
        </w:tabs>
        <w:jc w:val="both"/>
        <w:rPr>
          <w:u w:val="single"/>
        </w:rPr>
      </w:pPr>
      <w:r w:rsidRPr="00AE6C74">
        <w:rPr>
          <w:u w:val="single"/>
        </w:rPr>
        <w:t>3. Rental</w:t>
      </w:r>
    </w:p>
    <w:p w14:paraId="169132DD" w14:textId="77777777" w:rsidR="00AE6C74" w:rsidRDefault="00AE6C74" w:rsidP="00AE6C74">
      <w:pPr>
        <w:tabs>
          <w:tab w:val="left" w:pos="1144"/>
        </w:tabs>
        <w:jc w:val="both"/>
      </w:pPr>
      <w:r>
        <w:t>A rental is operationally defined as a record of a DVD copy that is deemed rentable and is rented by a registered member. With that in mind, we can take note of the distinct and requisite attributes of rentals.</w:t>
      </w:r>
    </w:p>
    <w:p w14:paraId="4814FB65" w14:textId="44ED6DFF" w:rsidR="00AE6C74" w:rsidRDefault="0023044F" w:rsidP="00AE6C74">
      <w:pPr>
        <w:pStyle w:val="ListParagraph"/>
        <w:numPr>
          <w:ilvl w:val="0"/>
          <w:numId w:val="9"/>
        </w:numPr>
        <w:tabs>
          <w:tab w:val="left" w:pos="1144"/>
        </w:tabs>
        <w:jc w:val="both"/>
      </w:pPr>
      <w:r>
        <w:t>Rental ID (</w:t>
      </w:r>
      <w:proofErr w:type="spellStart"/>
      <w:r>
        <w:t>rental_id</w:t>
      </w:r>
      <w:proofErr w:type="spellEnd"/>
      <w:r>
        <w:t xml:space="preserve">) – Each </w:t>
      </w:r>
      <w:r w:rsidR="009C2D37">
        <w:t>rental will need a unique identifier associated with that rental.</w:t>
      </w:r>
    </w:p>
    <w:p w14:paraId="432A32D8" w14:textId="70E18DB2" w:rsidR="009C2D37" w:rsidRDefault="00966A72" w:rsidP="00AE6C74">
      <w:pPr>
        <w:pStyle w:val="ListParagraph"/>
        <w:numPr>
          <w:ilvl w:val="0"/>
          <w:numId w:val="9"/>
        </w:numPr>
        <w:tabs>
          <w:tab w:val="left" w:pos="1144"/>
        </w:tabs>
        <w:jc w:val="both"/>
      </w:pPr>
      <w:r>
        <w:t>Rental Revenue/F</w:t>
      </w:r>
      <w:r w:rsidR="009C2D37">
        <w:t>ee (</w:t>
      </w:r>
      <w:proofErr w:type="spellStart"/>
      <w:r w:rsidR="009C2D37">
        <w:t>rental_revenue</w:t>
      </w:r>
      <w:proofErr w:type="spellEnd"/>
      <w:r w:rsidR="009C2D37">
        <w:t>) – Each record of a rental will need</w:t>
      </w:r>
      <w:r w:rsidR="00893902">
        <w:t xml:space="preserve"> </w:t>
      </w:r>
      <w:r w:rsidR="006E2A61">
        <w:t>its associated rental fee that</w:t>
      </w:r>
      <w:r w:rsidR="008978A1">
        <w:t xml:space="preserve"> is specific to that rental (</w:t>
      </w:r>
      <w:r w:rsidR="006E2A61">
        <w:t xml:space="preserve">the price of that DVD for renting </w:t>
      </w:r>
      <w:r w:rsidR="006E2A61" w:rsidRPr="008978A1">
        <w:rPr>
          <w:b/>
        </w:rPr>
        <w:t>at that point in time</w:t>
      </w:r>
      <w:r w:rsidR="006E2A61">
        <w:t>)</w:t>
      </w:r>
    </w:p>
    <w:p w14:paraId="068F1078" w14:textId="03DD863A" w:rsidR="006E2A61" w:rsidRDefault="006E2A61" w:rsidP="006E2A61">
      <w:pPr>
        <w:pStyle w:val="ListParagraph"/>
        <w:numPr>
          <w:ilvl w:val="0"/>
          <w:numId w:val="9"/>
        </w:numPr>
        <w:tabs>
          <w:tab w:val="left" w:pos="1144"/>
        </w:tabs>
        <w:jc w:val="both"/>
      </w:pPr>
      <w:r>
        <w:t>Date rented (</w:t>
      </w:r>
      <w:proofErr w:type="spellStart"/>
      <w:r>
        <w:t>date_rent</w:t>
      </w:r>
      <w:proofErr w:type="spellEnd"/>
      <w:r>
        <w:t>) – A record of the date that this rental transaction took place by a registered member</w:t>
      </w:r>
    </w:p>
    <w:p w14:paraId="13E2EE52" w14:textId="3B4DBA4A" w:rsidR="006E2A61" w:rsidRDefault="006E2A61" w:rsidP="006E2A61">
      <w:pPr>
        <w:pStyle w:val="ListParagraph"/>
        <w:numPr>
          <w:ilvl w:val="0"/>
          <w:numId w:val="9"/>
        </w:numPr>
        <w:tabs>
          <w:tab w:val="left" w:pos="1144"/>
        </w:tabs>
        <w:jc w:val="both"/>
      </w:pPr>
      <w:r>
        <w:t>Date returned (</w:t>
      </w:r>
      <w:proofErr w:type="spellStart"/>
      <w:r>
        <w:t>date_return</w:t>
      </w:r>
      <w:proofErr w:type="spellEnd"/>
      <w:r>
        <w:t>) – A record of the date that the member returned the DVD rental</w:t>
      </w:r>
    </w:p>
    <w:p w14:paraId="58F49D91" w14:textId="2A666A05" w:rsidR="006E2A61" w:rsidRDefault="006E2A61" w:rsidP="006E2A61">
      <w:pPr>
        <w:pStyle w:val="ListParagraph"/>
        <w:numPr>
          <w:ilvl w:val="0"/>
          <w:numId w:val="9"/>
        </w:numPr>
        <w:tabs>
          <w:tab w:val="left" w:pos="1144"/>
        </w:tabs>
        <w:jc w:val="both"/>
      </w:pPr>
      <w:r>
        <w:t>Member Number (</w:t>
      </w:r>
      <w:proofErr w:type="spellStart"/>
      <w:r>
        <w:t>member_nbr</w:t>
      </w:r>
      <w:proofErr w:type="spellEnd"/>
      <w:r>
        <w:t xml:space="preserve">) </w:t>
      </w:r>
      <w:r w:rsidR="0016286C">
        <w:t>–</w:t>
      </w:r>
      <w:r>
        <w:t xml:space="preserve"> </w:t>
      </w:r>
      <w:r w:rsidR="0016286C">
        <w:t>We must document the member that rented a particular rental</w:t>
      </w:r>
    </w:p>
    <w:p w14:paraId="6B4E0017" w14:textId="0B503B1E" w:rsidR="0016286C" w:rsidRDefault="0016286C" w:rsidP="006E2A61">
      <w:pPr>
        <w:pStyle w:val="ListParagraph"/>
        <w:numPr>
          <w:ilvl w:val="0"/>
          <w:numId w:val="9"/>
        </w:numPr>
        <w:tabs>
          <w:tab w:val="left" w:pos="1144"/>
        </w:tabs>
        <w:jc w:val="both"/>
      </w:pPr>
      <w:r>
        <w:t>Copy ID (</w:t>
      </w:r>
      <w:proofErr w:type="spellStart"/>
      <w:r>
        <w:t>copy_id</w:t>
      </w:r>
      <w:proofErr w:type="spellEnd"/>
      <w:r>
        <w:t xml:space="preserve">) </w:t>
      </w:r>
      <w:r w:rsidR="00A13197">
        <w:t>–</w:t>
      </w:r>
      <w:r>
        <w:t xml:space="preserve"> </w:t>
      </w:r>
      <w:r w:rsidR="00A13197">
        <w:t xml:space="preserve">It is important to document, not the </w:t>
      </w:r>
      <w:r w:rsidR="006E37C4">
        <w:t>film (DVD) that the member rented, but the exact copy of the DVD as each DVD has multiple copies associated with it</w:t>
      </w:r>
    </w:p>
    <w:p w14:paraId="52C28409" w14:textId="56EE612C" w:rsidR="006E37C4" w:rsidRDefault="006E37C4" w:rsidP="006E37C4">
      <w:pPr>
        <w:tabs>
          <w:tab w:val="left" w:pos="1144"/>
        </w:tabs>
        <w:jc w:val="both"/>
        <w:rPr>
          <w:u w:val="single"/>
        </w:rPr>
      </w:pPr>
      <w:r>
        <w:t xml:space="preserve">4. </w:t>
      </w:r>
      <w:r w:rsidRPr="006E37C4">
        <w:rPr>
          <w:u w:val="single"/>
        </w:rPr>
        <w:t>Director</w:t>
      </w:r>
    </w:p>
    <w:p w14:paraId="1012BF09" w14:textId="7B59C954" w:rsidR="006A70B1" w:rsidRDefault="006A70B1" w:rsidP="006A70B1">
      <w:pPr>
        <w:pStyle w:val="ListParagraph"/>
        <w:numPr>
          <w:ilvl w:val="0"/>
          <w:numId w:val="10"/>
        </w:numPr>
        <w:tabs>
          <w:tab w:val="left" w:pos="1144"/>
        </w:tabs>
        <w:jc w:val="both"/>
      </w:pPr>
      <w:r>
        <w:t>Director ID (</w:t>
      </w:r>
      <w:proofErr w:type="spellStart"/>
      <w:r>
        <w:t>dir_id</w:t>
      </w:r>
      <w:proofErr w:type="spellEnd"/>
      <w:r>
        <w:t xml:space="preserve">) </w:t>
      </w:r>
      <w:r w:rsidR="00FB12A1">
        <w:t>–</w:t>
      </w:r>
      <w:r>
        <w:t xml:space="preserve"> </w:t>
      </w:r>
      <w:r w:rsidR="00FB12A1">
        <w:t>This property of Director entity will assign a unique ID for each director</w:t>
      </w:r>
    </w:p>
    <w:p w14:paraId="11FEE9BE" w14:textId="256F87BF" w:rsidR="00FB12A1" w:rsidRDefault="00FB12A1" w:rsidP="006A70B1">
      <w:pPr>
        <w:pStyle w:val="ListParagraph"/>
        <w:numPr>
          <w:ilvl w:val="0"/>
          <w:numId w:val="10"/>
        </w:numPr>
        <w:tabs>
          <w:tab w:val="left" w:pos="1144"/>
        </w:tabs>
        <w:jc w:val="both"/>
      </w:pPr>
      <w:proofErr w:type="spellStart"/>
      <w:r>
        <w:t>Firstname</w:t>
      </w:r>
      <w:proofErr w:type="spellEnd"/>
      <w:r>
        <w:t xml:space="preserve"> (</w:t>
      </w:r>
      <w:proofErr w:type="spellStart"/>
      <w:r>
        <w:t>fname</w:t>
      </w:r>
      <w:proofErr w:type="spellEnd"/>
      <w:r>
        <w:t xml:space="preserve">) and </w:t>
      </w:r>
      <w:proofErr w:type="spellStart"/>
      <w:r>
        <w:t>Lastname</w:t>
      </w:r>
      <w:proofErr w:type="spellEnd"/>
      <w:r>
        <w:t xml:space="preserve"> (</w:t>
      </w:r>
      <w:proofErr w:type="spellStart"/>
      <w:r>
        <w:t>lname</w:t>
      </w:r>
      <w:proofErr w:type="spellEnd"/>
      <w:r>
        <w:t xml:space="preserve">) – These attributes are necessary to provide information about the director when searching for films directed by a particular director. </w:t>
      </w:r>
    </w:p>
    <w:p w14:paraId="01D6B878" w14:textId="3C6FC08C" w:rsidR="00FB12A1" w:rsidRDefault="00FB12A1" w:rsidP="00FB12A1">
      <w:pPr>
        <w:tabs>
          <w:tab w:val="left" w:pos="1144"/>
        </w:tabs>
        <w:jc w:val="both"/>
        <w:rPr>
          <w:u w:val="single"/>
        </w:rPr>
      </w:pPr>
      <w:r>
        <w:t xml:space="preserve">5. </w:t>
      </w:r>
      <w:r w:rsidRPr="00FB12A1">
        <w:rPr>
          <w:u w:val="single"/>
        </w:rPr>
        <w:t>Actor</w:t>
      </w:r>
    </w:p>
    <w:p w14:paraId="0C2C686A" w14:textId="7D036FB7" w:rsidR="00274454" w:rsidRDefault="00274454" w:rsidP="00FB12A1">
      <w:pPr>
        <w:tabs>
          <w:tab w:val="left" w:pos="1144"/>
        </w:tabs>
        <w:jc w:val="both"/>
      </w:pPr>
      <w:r>
        <w:t>Needless to say, an actor will only be included in this database whereby (</w:t>
      </w:r>
      <w:proofErr w:type="gramStart"/>
      <w:r>
        <w:t>s)he</w:t>
      </w:r>
      <w:proofErr w:type="gramEnd"/>
      <w:r>
        <w:t xml:space="preserve"> fulfills a role in a listed DVD. In other words, the plethora of all actors everywhere will not be included without an accompanying DVD </w:t>
      </w:r>
      <w:r w:rsidR="009B4303">
        <w:t xml:space="preserve">title </w:t>
      </w:r>
      <w:r>
        <w:t>in stock by this store.</w:t>
      </w:r>
    </w:p>
    <w:p w14:paraId="436A3668" w14:textId="60CCCC7E" w:rsidR="00274454" w:rsidRDefault="00274454" w:rsidP="00274454">
      <w:pPr>
        <w:pStyle w:val="ListParagraph"/>
        <w:numPr>
          <w:ilvl w:val="0"/>
          <w:numId w:val="11"/>
        </w:numPr>
        <w:tabs>
          <w:tab w:val="left" w:pos="1144"/>
        </w:tabs>
        <w:jc w:val="both"/>
      </w:pPr>
      <w:r>
        <w:t>Actor ID (</w:t>
      </w:r>
      <w:proofErr w:type="spellStart"/>
      <w:r>
        <w:t>act_id</w:t>
      </w:r>
      <w:proofErr w:type="spellEnd"/>
      <w:r>
        <w:t xml:space="preserve">) – This property fulfills the unique </w:t>
      </w:r>
      <w:r w:rsidR="00BC7E4D">
        <w:t>identifier for each actor entered in this entity.</w:t>
      </w:r>
    </w:p>
    <w:p w14:paraId="4CE0C4F1" w14:textId="77777777" w:rsidR="007563F7" w:rsidRDefault="00291082" w:rsidP="00274454">
      <w:pPr>
        <w:pStyle w:val="ListParagraph"/>
        <w:numPr>
          <w:ilvl w:val="0"/>
          <w:numId w:val="11"/>
        </w:numPr>
        <w:tabs>
          <w:tab w:val="left" w:pos="1144"/>
        </w:tabs>
        <w:jc w:val="both"/>
      </w:pPr>
      <w:proofErr w:type="spellStart"/>
      <w:r>
        <w:t>Firstname</w:t>
      </w:r>
      <w:proofErr w:type="spellEnd"/>
      <w:r>
        <w:t xml:space="preserve"> (</w:t>
      </w:r>
      <w:proofErr w:type="spellStart"/>
      <w:r>
        <w:t>fname</w:t>
      </w:r>
      <w:proofErr w:type="spellEnd"/>
      <w:r>
        <w:t>) and Surname (</w:t>
      </w:r>
      <w:proofErr w:type="spellStart"/>
      <w:r>
        <w:t>lname</w:t>
      </w:r>
      <w:proofErr w:type="spellEnd"/>
      <w:r>
        <w:t xml:space="preserve">) – Every record of an actor will require the actor’s </w:t>
      </w:r>
      <w:proofErr w:type="spellStart"/>
      <w:r>
        <w:t>firstname</w:t>
      </w:r>
      <w:proofErr w:type="spellEnd"/>
      <w:r>
        <w:t xml:space="preserve"> and surname.</w:t>
      </w:r>
    </w:p>
    <w:p w14:paraId="6020AE55" w14:textId="510D2EC4" w:rsidR="00BC7E4D" w:rsidRDefault="007563F7" w:rsidP="007563F7">
      <w:pPr>
        <w:tabs>
          <w:tab w:val="left" w:pos="1144"/>
        </w:tabs>
        <w:jc w:val="both"/>
      </w:pPr>
      <w:r>
        <w:t xml:space="preserve">6. </w:t>
      </w:r>
      <w:r w:rsidRPr="007563F7">
        <w:rPr>
          <w:u w:val="single"/>
        </w:rPr>
        <w:t>Copy</w:t>
      </w:r>
      <w:r w:rsidR="00291082">
        <w:t xml:space="preserve"> </w:t>
      </w:r>
    </w:p>
    <w:p w14:paraId="01C801EE" w14:textId="27C017D4" w:rsidR="007563F7" w:rsidRDefault="00974A80" w:rsidP="007563F7">
      <w:pPr>
        <w:tabs>
          <w:tab w:val="left" w:pos="1144"/>
        </w:tabs>
        <w:jc w:val="both"/>
      </w:pPr>
      <w:r>
        <w:t xml:space="preserve">A copy is defined as a hard-disk duplicate of some DVD </w:t>
      </w:r>
      <w:r w:rsidR="00250BC6">
        <w:t>movie</w:t>
      </w:r>
      <w:r>
        <w:t xml:space="preserve">. The store will stock multiple copies of a DVD title, e.g. there are 20 copies of Gladiator, 50 copies of ‘The Hunger Games’. This is to accommodate multiple, simultaneous requests of the movie. </w:t>
      </w:r>
      <w:r w:rsidR="0050219E">
        <w:t>Each copy is a physical disk, and thus should be recorded as a</w:t>
      </w:r>
      <w:r w:rsidR="00B56681">
        <w:t>n</w:t>
      </w:r>
      <w:r w:rsidR="0050219E">
        <w:t xml:space="preserve"> entry in our Copy table.</w:t>
      </w:r>
    </w:p>
    <w:p w14:paraId="6D46D974" w14:textId="01AF1F9E" w:rsidR="0050219E" w:rsidRDefault="0050219E" w:rsidP="0050219E">
      <w:pPr>
        <w:pStyle w:val="ListParagraph"/>
        <w:numPr>
          <w:ilvl w:val="0"/>
          <w:numId w:val="12"/>
        </w:numPr>
        <w:tabs>
          <w:tab w:val="left" w:pos="1144"/>
        </w:tabs>
        <w:jc w:val="both"/>
      </w:pPr>
      <w:r>
        <w:t xml:space="preserve">Copy ID </w:t>
      </w:r>
      <w:r w:rsidR="002D198A">
        <w:t>(</w:t>
      </w:r>
      <w:proofErr w:type="spellStart"/>
      <w:r w:rsidR="002D198A">
        <w:t>copy_id</w:t>
      </w:r>
      <w:proofErr w:type="spellEnd"/>
      <w:r w:rsidR="002D198A">
        <w:t xml:space="preserve">) </w:t>
      </w:r>
      <w:r>
        <w:t>– This is the surrogate key to uniquely identify every instance of a copy of a movie.</w:t>
      </w:r>
    </w:p>
    <w:p w14:paraId="6C3326F6" w14:textId="4E5D3640" w:rsidR="0050219E" w:rsidRDefault="0016314C" w:rsidP="0050219E">
      <w:pPr>
        <w:pStyle w:val="ListParagraph"/>
        <w:numPr>
          <w:ilvl w:val="0"/>
          <w:numId w:val="12"/>
        </w:numPr>
        <w:tabs>
          <w:tab w:val="left" w:pos="1144"/>
        </w:tabs>
        <w:jc w:val="both"/>
      </w:pPr>
      <w:r>
        <w:t>Availability (availability) – This property of copy defines whether the copy is currently being rented out and/or sold, in which case, its value is ‘N’, or alternatively, it in stock and ready to be rented/sold (corresponding to a value of ‘Y’)</w:t>
      </w:r>
    </w:p>
    <w:p w14:paraId="5F54AC27" w14:textId="1BF4EEF3" w:rsidR="0016314C" w:rsidRDefault="005C3954" w:rsidP="0050219E">
      <w:pPr>
        <w:pStyle w:val="ListParagraph"/>
        <w:numPr>
          <w:ilvl w:val="0"/>
          <w:numId w:val="12"/>
        </w:numPr>
        <w:tabs>
          <w:tab w:val="left" w:pos="1144"/>
        </w:tabs>
        <w:jc w:val="both"/>
      </w:pPr>
      <w:r>
        <w:t>Date Copy Added (</w:t>
      </w:r>
      <w:proofErr w:type="spellStart"/>
      <w:r>
        <w:t>date_copy_added</w:t>
      </w:r>
      <w:proofErr w:type="spellEnd"/>
      <w:r>
        <w:t xml:space="preserve">) – The store may decide to increase its copies of certain popular </w:t>
      </w:r>
      <w:r w:rsidR="00D3645E">
        <w:t>movies</w:t>
      </w:r>
      <w:r>
        <w:t>, and so it is necessary to keep track of when a copy was added to inventory. This property of Copy may also help determine, in the future, when the store should change a DVD’s status to ‘for sale’, if it has been in stock for several years and is decreasing in popularity.</w:t>
      </w:r>
    </w:p>
    <w:p w14:paraId="333CA695" w14:textId="233C9585" w:rsidR="005C3954" w:rsidRDefault="005C3954" w:rsidP="0050219E">
      <w:pPr>
        <w:pStyle w:val="ListParagraph"/>
        <w:numPr>
          <w:ilvl w:val="0"/>
          <w:numId w:val="12"/>
        </w:numPr>
        <w:tabs>
          <w:tab w:val="left" w:pos="1144"/>
        </w:tabs>
        <w:jc w:val="both"/>
      </w:pPr>
      <w:r>
        <w:t>DVD ID (</w:t>
      </w:r>
      <w:proofErr w:type="spellStart"/>
      <w:r>
        <w:t>dvd_id</w:t>
      </w:r>
      <w:proofErr w:type="spellEnd"/>
      <w:r>
        <w:t>) – This property will delimit what movie (encapsulated by ‘DVD</w:t>
      </w:r>
      <w:r w:rsidR="0015073F">
        <w:t>’</w:t>
      </w:r>
      <w:r>
        <w:t xml:space="preserve">) that a copy is a copy of. For example, copy with </w:t>
      </w:r>
      <w:proofErr w:type="spellStart"/>
      <w:r>
        <w:t>copy_id</w:t>
      </w:r>
      <w:proofErr w:type="spellEnd"/>
      <w:r>
        <w:t xml:space="preserve"> 345 is a copy of </w:t>
      </w:r>
      <w:proofErr w:type="spellStart"/>
      <w:r>
        <w:t>dvd_id</w:t>
      </w:r>
      <w:proofErr w:type="spellEnd"/>
      <w:r>
        <w:t xml:space="preserve"> </w:t>
      </w:r>
      <w:proofErr w:type="gramStart"/>
      <w:r>
        <w:t>5 which</w:t>
      </w:r>
      <w:proofErr w:type="gramEnd"/>
      <w:r>
        <w:t xml:space="preserve"> corresponds to the title, ‘Home Alone 3’. </w:t>
      </w:r>
      <w:r w:rsidR="002B27E0">
        <w:t>Thus, this attribute is the link to the DVD entity.</w:t>
      </w:r>
    </w:p>
    <w:p w14:paraId="5C35739B" w14:textId="77777777" w:rsidR="00336C28" w:rsidRDefault="00336C28" w:rsidP="004B0F79">
      <w:pPr>
        <w:tabs>
          <w:tab w:val="left" w:pos="1144"/>
        </w:tabs>
        <w:jc w:val="both"/>
      </w:pPr>
    </w:p>
    <w:p w14:paraId="09A0F24E" w14:textId="77777777" w:rsidR="00336C28" w:rsidRDefault="00336C28" w:rsidP="004B0F79">
      <w:pPr>
        <w:tabs>
          <w:tab w:val="left" w:pos="1144"/>
        </w:tabs>
        <w:jc w:val="both"/>
      </w:pPr>
    </w:p>
    <w:p w14:paraId="580BAABE" w14:textId="68F12725" w:rsidR="004B0F79" w:rsidRDefault="004B0F79" w:rsidP="004B0F79">
      <w:pPr>
        <w:tabs>
          <w:tab w:val="left" w:pos="1144"/>
        </w:tabs>
        <w:jc w:val="both"/>
        <w:rPr>
          <w:u w:val="single"/>
        </w:rPr>
      </w:pPr>
      <w:r>
        <w:t xml:space="preserve">7. </w:t>
      </w:r>
      <w:r w:rsidRPr="004B0F79">
        <w:rPr>
          <w:u w:val="single"/>
        </w:rPr>
        <w:t>Character</w:t>
      </w:r>
    </w:p>
    <w:p w14:paraId="0677B24D" w14:textId="6EF2B00C" w:rsidR="004B0F79" w:rsidRDefault="004B0EEF" w:rsidP="004B0F79">
      <w:pPr>
        <w:tabs>
          <w:tab w:val="left" w:pos="1144"/>
        </w:tabs>
        <w:jc w:val="both"/>
      </w:pPr>
      <w:r>
        <w:t xml:space="preserve">A character is defined as a protagonist in a movie that </w:t>
      </w:r>
      <w:r w:rsidR="000542C8">
        <w:t>available for rent/sale</w:t>
      </w:r>
      <w:r>
        <w:t xml:space="preserve"> in the store. Importantly, not all characters in a movie will be noted in the DB</w:t>
      </w:r>
      <w:r w:rsidR="00B84C69">
        <w:t xml:space="preserve">. Only protagonists, or characters in popular and scholarly imagination, will be listed in the Character entity/table. A character will not </w:t>
      </w:r>
      <w:r w:rsidR="00D31827">
        <w:t>‘</w:t>
      </w:r>
      <w:r w:rsidR="00B84C69">
        <w:t>exist</w:t>
      </w:r>
      <w:r w:rsidR="00D31827">
        <w:t>’</w:t>
      </w:r>
      <w:r w:rsidR="00B84C69">
        <w:t xml:space="preserve"> if a copy of the movie in which they are part of is not available in the store.</w:t>
      </w:r>
    </w:p>
    <w:p w14:paraId="598B57D0" w14:textId="2FA0FB4E" w:rsidR="00B84C69" w:rsidRDefault="00B84C69" w:rsidP="00B84C69">
      <w:pPr>
        <w:pStyle w:val="ListParagraph"/>
        <w:numPr>
          <w:ilvl w:val="0"/>
          <w:numId w:val="13"/>
        </w:numPr>
        <w:tabs>
          <w:tab w:val="left" w:pos="1144"/>
        </w:tabs>
        <w:jc w:val="both"/>
      </w:pPr>
      <w:r>
        <w:t>Character ID (</w:t>
      </w:r>
      <w:proofErr w:type="spellStart"/>
      <w:r>
        <w:t>char_id</w:t>
      </w:r>
      <w:proofErr w:type="spellEnd"/>
      <w:r>
        <w:t>) – A unique identifier that is a surrogate key for each record of a character</w:t>
      </w:r>
    </w:p>
    <w:p w14:paraId="61B31E5F" w14:textId="102DC047" w:rsidR="00B84C69" w:rsidRDefault="00B84C69" w:rsidP="00B84C69">
      <w:pPr>
        <w:pStyle w:val="ListParagraph"/>
        <w:numPr>
          <w:ilvl w:val="0"/>
          <w:numId w:val="13"/>
        </w:numPr>
        <w:tabs>
          <w:tab w:val="left" w:pos="1144"/>
        </w:tabs>
        <w:jc w:val="both"/>
      </w:pPr>
      <w:proofErr w:type="spellStart"/>
      <w:r>
        <w:t>Firstname</w:t>
      </w:r>
      <w:proofErr w:type="spellEnd"/>
      <w:r>
        <w:t xml:space="preserve"> (</w:t>
      </w:r>
      <w:proofErr w:type="spellStart"/>
      <w:r>
        <w:t>fname</w:t>
      </w:r>
      <w:proofErr w:type="spellEnd"/>
      <w:r>
        <w:t xml:space="preserve">) and </w:t>
      </w:r>
      <w:proofErr w:type="spellStart"/>
      <w:r>
        <w:t>Lastname</w:t>
      </w:r>
      <w:proofErr w:type="spellEnd"/>
      <w:r>
        <w:t xml:space="preserve"> (</w:t>
      </w:r>
      <w:proofErr w:type="spellStart"/>
      <w:r>
        <w:t>lname</w:t>
      </w:r>
      <w:proofErr w:type="spellEnd"/>
      <w:r>
        <w:t xml:space="preserve">) </w:t>
      </w:r>
      <w:r w:rsidR="00336C28">
        <w:t>–</w:t>
      </w:r>
      <w:r>
        <w:t xml:space="preserve"> </w:t>
      </w:r>
      <w:r w:rsidR="00336C28">
        <w:t>Basic information, such as these, will be stored for each character</w:t>
      </w:r>
    </w:p>
    <w:p w14:paraId="12F0E62F" w14:textId="77777777" w:rsidR="00336C28" w:rsidRDefault="00336C28" w:rsidP="00336C28">
      <w:pPr>
        <w:pStyle w:val="ListParagraph"/>
        <w:tabs>
          <w:tab w:val="left" w:pos="1144"/>
        </w:tabs>
        <w:jc w:val="both"/>
      </w:pPr>
    </w:p>
    <w:p w14:paraId="7170D1CE" w14:textId="7E7C4A83" w:rsidR="00336C28" w:rsidRDefault="00336C28" w:rsidP="00336C28">
      <w:pPr>
        <w:tabs>
          <w:tab w:val="left" w:pos="1144"/>
        </w:tabs>
        <w:jc w:val="both"/>
      </w:pPr>
      <w:r>
        <w:t xml:space="preserve">8. </w:t>
      </w:r>
      <w:proofErr w:type="spellStart"/>
      <w:r w:rsidRPr="00336C28">
        <w:rPr>
          <w:u w:val="single"/>
        </w:rPr>
        <w:t>Exrental</w:t>
      </w:r>
      <w:proofErr w:type="spellEnd"/>
      <w:r>
        <w:t xml:space="preserve"> </w:t>
      </w:r>
    </w:p>
    <w:p w14:paraId="01437BEE" w14:textId="3BA9B3E4" w:rsidR="00336C28" w:rsidRDefault="00336C28" w:rsidP="00336C28">
      <w:pPr>
        <w:tabs>
          <w:tab w:val="left" w:pos="1144"/>
        </w:tabs>
        <w:jc w:val="both"/>
      </w:pPr>
      <w:r>
        <w:t xml:space="preserve">An </w:t>
      </w:r>
      <w:proofErr w:type="spellStart"/>
      <w:r>
        <w:t>exrental</w:t>
      </w:r>
      <w:proofErr w:type="spellEnd"/>
      <w:r>
        <w:t xml:space="preserve"> is a copy of a </w:t>
      </w:r>
      <w:proofErr w:type="gramStart"/>
      <w:r>
        <w:t>DVD which</w:t>
      </w:r>
      <w:proofErr w:type="gramEnd"/>
      <w:r>
        <w:t xml:space="preserve"> is no longer popular among members for renting, and/or is outdated in terms </w:t>
      </w:r>
      <w:r w:rsidR="00EC742C">
        <w:t>of years or sociocultural taste</w:t>
      </w:r>
      <w:r>
        <w:t xml:space="preserve">. </w:t>
      </w:r>
      <w:r w:rsidR="00070485">
        <w:t>Whether a DVD rental is demoted to ‘</w:t>
      </w:r>
      <w:proofErr w:type="spellStart"/>
      <w:r w:rsidR="00070485">
        <w:t>exrental</w:t>
      </w:r>
      <w:proofErr w:type="spellEnd"/>
      <w:r w:rsidR="00070485">
        <w:t xml:space="preserve">’ status is subjective and dependent on the store’s decision-makers. </w:t>
      </w:r>
      <w:r w:rsidR="003C4C26">
        <w:t xml:space="preserve">Obviously, when a copy is for sale, it can no longer be for rent, and thus its status in the DVD table should reflect this change (i.e. change the status to ‘sale’). When an </w:t>
      </w:r>
      <w:proofErr w:type="spellStart"/>
      <w:r w:rsidR="003C4C26">
        <w:t>exrental</w:t>
      </w:r>
      <w:proofErr w:type="spellEnd"/>
      <w:r w:rsidR="003C4C26">
        <w:t xml:space="preserve"> is sold, its ‘availability’ field will also be updated to delineate the change (i.e. availability value is ‘N’).</w:t>
      </w:r>
    </w:p>
    <w:p w14:paraId="2EE4726F" w14:textId="77777777" w:rsidR="00917011" w:rsidRDefault="00917011" w:rsidP="00917011">
      <w:pPr>
        <w:pStyle w:val="ListParagraph"/>
        <w:numPr>
          <w:ilvl w:val="0"/>
          <w:numId w:val="14"/>
        </w:numPr>
        <w:tabs>
          <w:tab w:val="left" w:pos="1144"/>
        </w:tabs>
        <w:jc w:val="both"/>
      </w:pPr>
      <w:proofErr w:type="spellStart"/>
      <w:r>
        <w:t>Exrental</w:t>
      </w:r>
      <w:proofErr w:type="spellEnd"/>
      <w:r>
        <w:t xml:space="preserve"> ID (</w:t>
      </w:r>
      <w:proofErr w:type="spellStart"/>
      <w:r>
        <w:t>exrental_id</w:t>
      </w:r>
      <w:proofErr w:type="spellEnd"/>
      <w:r>
        <w:t>) – Each copy for sale (</w:t>
      </w:r>
      <w:proofErr w:type="spellStart"/>
      <w:r>
        <w:t>exrental</w:t>
      </w:r>
      <w:proofErr w:type="spellEnd"/>
      <w:r>
        <w:t>) will have to be uniquely identified since it is a single physical copy</w:t>
      </w:r>
    </w:p>
    <w:p w14:paraId="40FBD86A" w14:textId="72057BB7" w:rsidR="00501DCC" w:rsidRDefault="00501DCC" w:rsidP="00917011">
      <w:pPr>
        <w:pStyle w:val="ListParagraph"/>
        <w:numPr>
          <w:ilvl w:val="0"/>
          <w:numId w:val="14"/>
        </w:numPr>
        <w:tabs>
          <w:tab w:val="left" w:pos="1144"/>
        </w:tabs>
        <w:jc w:val="both"/>
      </w:pPr>
      <w:proofErr w:type="spellStart"/>
      <w:r>
        <w:t>Exrental</w:t>
      </w:r>
      <w:proofErr w:type="spellEnd"/>
      <w:r>
        <w:t xml:space="preserve"> Revenue (</w:t>
      </w:r>
      <w:proofErr w:type="spellStart"/>
      <w:r>
        <w:t>exrent_rev</w:t>
      </w:r>
      <w:proofErr w:type="spellEnd"/>
      <w:r>
        <w:t xml:space="preserve">) – The sale price of each </w:t>
      </w:r>
      <w:proofErr w:type="spellStart"/>
      <w:r>
        <w:t>exrental</w:t>
      </w:r>
      <w:proofErr w:type="spellEnd"/>
      <w:r>
        <w:t xml:space="preserve"> will be documented in this column, allowing the users to aggregate the total sales of all </w:t>
      </w:r>
      <w:proofErr w:type="spellStart"/>
      <w:r>
        <w:t>exrentals</w:t>
      </w:r>
      <w:proofErr w:type="spellEnd"/>
      <w:r>
        <w:t xml:space="preserve"> sold</w:t>
      </w:r>
      <w:r w:rsidR="005E0D6A">
        <w:t xml:space="preserve">. This attribute is necessary as the price can vary over time (see specification), and in some cases, the store may desperately want to sell the </w:t>
      </w:r>
      <w:proofErr w:type="spellStart"/>
      <w:r w:rsidR="005E0D6A">
        <w:t>exrental</w:t>
      </w:r>
      <w:proofErr w:type="spellEnd"/>
      <w:r w:rsidR="005E0D6A">
        <w:t xml:space="preserve"> by incrementally lowering the price.</w:t>
      </w:r>
    </w:p>
    <w:p w14:paraId="4EBD422C" w14:textId="77777777" w:rsidR="00C81B5F" w:rsidRDefault="00501DCC" w:rsidP="00917011">
      <w:pPr>
        <w:pStyle w:val="ListParagraph"/>
        <w:numPr>
          <w:ilvl w:val="0"/>
          <w:numId w:val="14"/>
        </w:numPr>
        <w:tabs>
          <w:tab w:val="left" w:pos="1144"/>
        </w:tabs>
        <w:jc w:val="both"/>
      </w:pPr>
      <w:r>
        <w:t xml:space="preserve">Date </w:t>
      </w:r>
      <w:proofErr w:type="spellStart"/>
      <w:r>
        <w:t>Exrental</w:t>
      </w:r>
      <w:proofErr w:type="spellEnd"/>
      <w:r>
        <w:t xml:space="preserve"> Sold (</w:t>
      </w:r>
      <w:proofErr w:type="spellStart"/>
      <w:r>
        <w:t>date_sale</w:t>
      </w:r>
      <w:proofErr w:type="spellEnd"/>
      <w:r>
        <w:t xml:space="preserve">) – The date that an </w:t>
      </w:r>
      <w:proofErr w:type="spellStart"/>
      <w:r>
        <w:t>exrental</w:t>
      </w:r>
      <w:proofErr w:type="spellEnd"/>
      <w:r>
        <w:t xml:space="preserve"> was sold should be noted </w:t>
      </w:r>
      <w:r w:rsidR="00C81B5F">
        <w:t>for verification of sale</w:t>
      </w:r>
    </w:p>
    <w:p w14:paraId="08ACD7EE" w14:textId="77777777" w:rsidR="00E72FAF" w:rsidRDefault="00C81B5F" w:rsidP="00917011">
      <w:pPr>
        <w:pStyle w:val="ListParagraph"/>
        <w:numPr>
          <w:ilvl w:val="0"/>
          <w:numId w:val="14"/>
        </w:numPr>
        <w:tabs>
          <w:tab w:val="left" w:pos="1144"/>
        </w:tabs>
        <w:jc w:val="both"/>
      </w:pPr>
      <w:r>
        <w:t>Copy ID (</w:t>
      </w:r>
      <w:proofErr w:type="spellStart"/>
      <w:r>
        <w:t>copy_id</w:t>
      </w:r>
      <w:proofErr w:type="spellEnd"/>
      <w:r>
        <w:t xml:space="preserve">) </w:t>
      </w:r>
      <w:r w:rsidR="002639B4">
        <w:t>–</w:t>
      </w:r>
      <w:r>
        <w:t xml:space="preserve"> </w:t>
      </w:r>
      <w:r w:rsidR="002639B4">
        <w:t xml:space="preserve">The copy number of the </w:t>
      </w:r>
      <w:proofErr w:type="spellStart"/>
      <w:r w:rsidR="002639B4">
        <w:t>exrental</w:t>
      </w:r>
      <w:proofErr w:type="spellEnd"/>
      <w:r w:rsidR="002639B4">
        <w:t xml:space="preserve"> being sold should be recorded. This attribute also provides a linking opportunity to the Copy entity.</w:t>
      </w:r>
    </w:p>
    <w:p w14:paraId="4FACFF66" w14:textId="77777777" w:rsidR="00E72FAF" w:rsidRDefault="00E72FAF" w:rsidP="00E72FAF">
      <w:pPr>
        <w:tabs>
          <w:tab w:val="left" w:pos="1144"/>
        </w:tabs>
        <w:jc w:val="both"/>
      </w:pPr>
    </w:p>
    <w:p w14:paraId="41493435" w14:textId="77777777" w:rsidR="00E72FAF" w:rsidRDefault="00E72FAF" w:rsidP="00650B4F">
      <w:pPr>
        <w:pStyle w:val="Heading3"/>
      </w:pPr>
      <w:bookmarkStart w:id="6" w:name="_Toc257493510"/>
      <w:r>
        <w:t>Step 4: Marking the Primary Keys of Entities</w:t>
      </w:r>
      <w:bookmarkEnd w:id="6"/>
    </w:p>
    <w:p w14:paraId="5955552F" w14:textId="40B049B2" w:rsidR="002913AD" w:rsidRDefault="00917011" w:rsidP="00E72FAF">
      <w:pPr>
        <w:tabs>
          <w:tab w:val="left" w:pos="1144"/>
        </w:tabs>
        <w:jc w:val="both"/>
      </w:pPr>
      <w:r>
        <w:t xml:space="preserve"> </w:t>
      </w:r>
      <w:r w:rsidR="002913AD">
        <w:t xml:space="preserve">It is informative, at this stage, to demarcate the primary key for each entity, that is, the attribute that will uniquely and comprehensively identify instances of an entity type. The primary key for each entity will be underlined below, followed by a brief </w:t>
      </w:r>
      <w:r w:rsidR="00883517">
        <w:t>justification</w:t>
      </w:r>
      <w:r w:rsidR="002913AD">
        <w:t xml:space="preserve"> of why we chose that attribute as a primary key.</w:t>
      </w:r>
    </w:p>
    <w:p w14:paraId="2D82BE4D" w14:textId="0BCB4D1E" w:rsidR="00235BDE" w:rsidRDefault="00235BDE" w:rsidP="00E72FAF">
      <w:pPr>
        <w:tabs>
          <w:tab w:val="left" w:pos="1144"/>
        </w:tabs>
        <w:jc w:val="both"/>
      </w:pPr>
      <w:r>
        <w:t>List of Primary Keys for Entities:</w:t>
      </w:r>
    </w:p>
    <w:p w14:paraId="2A892A75" w14:textId="77777777" w:rsidR="00B65C7C" w:rsidRDefault="00B65C7C" w:rsidP="00B65C7C">
      <w:pPr>
        <w:pStyle w:val="ListParagraph"/>
        <w:numPr>
          <w:ilvl w:val="0"/>
          <w:numId w:val="19"/>
        </w:numPr>
        <w:tabs>
          <w:tab w:val="left" w:pos="1144"/>
        </w:tabs>
        <w:jc w:val="both"/>
      </w:pPr>
      <w:r>
        <w:t>Member (</w:t>
      </w:r>
      <w:r w:rsidRPr="00B65C7C">
        <w:rPr>
          <w:u w:val="single"/>
        </w:rPr>
        <w:t>member number</w:t>
      </w:r>
      <w:r>
        <w:t>, first name, surname, date of registration, phone, address)</w:t>
      </w:r>
    </w:p>
    <w:p w14:paraId="6B2EA324" w14:textId="77777777" w:rsidR="00B65C7C" w:rsidRDefault="00B65C7C" w:rsidP="00B65C7C">
      <w:pPr>
        <w:pStyle w:val="ListParagraph"/>
        <w:numPr>
          <w:ilvl w:val="0"/>
          <w:numId w:val="19"/>
        </w:numPr>
        <w:tabs>
          <w:tab w:val="left" w:pos="1144"/>
        </w:tabs>
        <w:jc w:val="both"/>
      </w:pPr>
      <w:r>
        <w:t>DVD (</w:t>
      </w:r>
      <w:r w:rsidRPr="00B65C7C">
        <w:rPr>
          <w:u w:val="single"/>
        </w:rPr>
        <w:t>DVD ID</w:t>
      </w:r>
      <w:r>
        <w:t>, title of movie, year of release, commercial status, price, genre)</w:t>
      </w:r>
    </w:p>
    <w:p w14:paraId="773597B5" w14:textId="77777777" w:rsidR="00B65C7C" w:rsidRDefault="00B65C7C" w:rsidP="00B65C7C">
      <w:pPr>
        <w:pStyle w:val="ListParagraph"/>
        <w:numPr>
          <w:ilvl w:val="0"/>
          <w:numId w:val="19"/>
        </w:numPr>
        <w:tabs>
          <w:tab w:val="left" w:pos="1144"/>
        </w:tabs>
        <w:jc w:val="both"/>
      </w:pPr>
      <w:r>
        <w:t>Rental (</w:t>
      </w:r>
      <w:r w:rsidRPr="00B65C7C">
        <w:rPr>
          <w:u w:val="single"/>
        </w:rPr>
        <w:t>Rental ID</w:t>
      </w:r>
      <w:r>
        <w:t>, rental revenue, date rented, date returned, member number, copy ID)</w:t>
      </w:r>
    </w:p>
    <w:p w14:paraId="5E09EFDE" w14:textId="77777777" w:rsidR="00B65C7C" w:rsidRDefault="00B65C7C" w:rsidP="00B65C7C">
      <w:pPr>
        <w:pStyle w:val="ListParagraph"/>
        <w:numPr>
          <w:ilvl w:val="0"/>
          <w:numId w:val="19"/>
        </w:numPr>
        <w:tabs>
          <w:tab w:val="left" w:pos="1144"/>
        </w:tabs>
        <w:jc w:val="both"/>
      </w:pPr>
      <w:r>
        <w:t>Director (</w:t>
      </w:r>
      <w:r w:rsidRPr="00B65C7C">
        <w:rPr>
          <w:u w:val="single"/>
        </w:rPr>
        <w:t>Director ID</w:t>
      </w:r>
      <w:r>
        <w:t>, first name, surname)</w:t>
      </w:r>
    </w:p>
    <w:p w14:paraId="3E43EDE4" w14:textId="77777777" w:rsidR="00B65C7C" w:rsidRDefault="00B65C7C" w:rsidP="00B65C7C">
      <w:pPr>
        <w:pStyle w:val="ListParagraph"/>
        <w:numPr>
          <w:ilvl w:val="0"/>
          <w:numId w:val="19"/>
        </w:numPr>
        <w:tabs>
          <w:tab w:val="left" w:pos="1144"/>
        </w:tabs>
        <w:jc w:val="both"/>
      </w:pPr>
      <w:r>
        <w:t>Actor (</w:t>
      </w:r>
      <w:r w:rsidRPr="00B65C7C">
        <w:rPr>
          <w:u w:val="single"/>
        </w:rPr>
        <w:t>Actor ID</w:t>
      </w:r>
      <w:r>
        <w:t>, first name, surname)</w:t>
      </w:r>
    </w:p>
    <w:p w14:paraId="4F0A204A" w14:textId="77777777" w:rsidR="00B65C7C" w:rsidRDefault="00B65C7C" w:rsidP="00B65C7C">
      <w:pPr>
        <w:pStyle w:val="ListParagraph"/>
        <w:numPr>
          <w:ilvl w:val="0"/>
          <w:numId w:val="19"/>
        </w:numPr>
        <w:tabs>
          <w:tab w:val="left" w:pos="1144"/>
        </w:tabs>
        <w:jc w:val="both"/>
      </w:pPr>
      <w:r>
        <w:t>Copy (</w:t>
      </w:r>
      <w:r w:rsidRPr="00B65C7C">
        <w:rPr>
          <w:u w:val="single"/>
        </w:rPr>
        <w:t>Copy ID</w:t>
      </w:r>
      <w:r>
        <w:t>, availability, date copy was added, DVD ID)</w:t>
      </w:r>
    </w:p>
    <w:p w14:paraId="52859644" w14:textId="77777777" w:rsidR="00B65C7C" w:rsidRDefault="00B65C7C" w:rsidP="00B65C7C">
      <w:pPr>
        <w:pStyle w:val="ListParagraph"/>
        <w:numPr>
          <w:ilvl w:val="0"/>
          <w:numId w:val="19"/>
        </w:numPr>
        <w:tabs>
          <w:tab w:val="left" w:pos="1144"/>
        </w:tabs>
        <w:jc w:val="both"/>
      </w:pPr>
      <w:r>
        <w:t>Character (</w:t>
      </w:r>
      <w:r w:rsidRPr="00B65C7C">
        <w:rPr>
          <w:u w:val="single"/>
        </w:rPr>
        <w:t>Character ID</w:t>
      </w:r>
      <w:r>
        <w:t>, first name, surname)</w:t>
      </w:r>
    </w:p>
    <w:p w14:paraId="69E2914E" w14:textId="77777777" w:rsidR="00B65C7C" w:rsidRDefault="00B65C7C" w:rsidP="00B65C7C">
      <w:pPr>
        <w:pStyle w:val="ListParagraph"/>
        <w:numPr>
          <w:ilvl w:val="0"/>
          <w:numId w:val="19"/>
        </w:numPr>
        <w:tabs>
          <w:tab w:val="left" w:pos="1144"/>
        </w:tabs>
        <w:jc w:val="both"/>
      </w:pPr>
      <w:proofErr w:type="spellStart"/>
      <w:r>
        <w:t>Exrental</w:t>
      </w:r>
      <w:proofErr w:type="spellEnd"/>
      <w:r>
        <w:t xml:space="preserve"> (</w:t>
      </w:r>
      <w:proofErr w:type="spellStart"/>
      <w:r w:rsidRPr="00B65C7C">
        <w:rPr>
          <w:u w:val="single"/>
        </w:rPr>
        <w:t>Exrental</w:t>
      </w:r>
      <w:proofErr w:type="spellEnd"/>
      <w:r w:rsidRPr="00B65C7C">
        <w:rPr>
          <w:u w:val="single"/>
        </w:rPr>
        <w:t xml:space="preserve"> ID</w:t>
      </w:r>
      <w:r>
        <w:t xml:space="preserve">, </w:t>
      </w:r>
      <w:proofErr w:type="spellStart"/>
      <w:r>
        <w:t>exrental</w:t>
      </w:r>
      <w:proofErr w:type="spellEnd"/>
      <w:r>
        <w:t xml:space="preserve"> revenue, date of sale, copy ID)</w:t>
      </w:r>
    </w:p>
    <w:p w14:paraId="50562B2F" w14:textId="77777777" w:rsidR="00235BDE" w:rsidRDefault="00235BDE" w:rsidP="00235BDE">
      <w:pPr>
        <w:tabs>
          <w:tab w:val="left" w:pos="1144"/>
        </w:tabs>
        <w:jc w:val="both"/>
      </w:pPr>
    </w:p>
    <w:p w14:paraId="7EAC1406" w14:textId="6BCAF903" w:rsidR="00B65C7C" w:rsidRDefault="00235BDE" w:rsidP="00E72FAF">
      <w:pPr>
        <w:tabs>
          <w:tab w:val="left" w:pos="1144"/>
        </w:tabs>
        <w:jc w:val="both"/>
      </w:pPr>
      <w:r>
        <w:t>Primary keys in relational model format:</w:t>
      </w:r>
    </w:p>
    <w:p w14:paraId="0D3056C8" w14:textId="77777777" w:rsidR="002913AD" w:rsidRDefault="002913AD" w:rsidP="002913AD">
      <w:pPr>
        <w:pStyle w:val="ListParagraph"/>
        <w:numPr>
          <w:ilvl w:val="0"/>
          <w:numId w:val="15"/>
        </w:numPr>
        <w:tabs>
          <w:tab w:val="left" w:pos="1144"/>
        </w:tabs>
        <w:jc w:val="both"/>
      </w:pPr>
      <w:r>
        <w:t>Member (</w:t>
      </w:r>
      <w:proofErr w:type="spellStart"/>
      <w:r w:rsidRPr="002913AD">
        <w:rPr>
          <w:u w:val="single"/>
        </w:rPr>
        <w:t>member_nbr</w:t>
      </w:r>
      <w:proofErr w:type="spellEnd"/>
      <w:r>
        <w:t xml:space="preserve">, </w:t>
      </w:r>
      <w:proofErr w:type="spellStart"/>
      <w:r>
        <w:t>fname</w:t>
      </w:r>
      <w:proofErr w:type="spellEnd"/>
      <w:r>
        <w:t xml:space="preserve">, </w:t>
      </w:r>
      <w:proofErr w:type="spellStart"/>
      <w:r>
        <w:t>lname</w:t>
      </w:r>
      <w:proofErr w:type="spellEnd"/>
      <w:r>
        <w:t xml:space="preserve">, </w:t>
      </w:r>
      <w:proofErr w:type="spellStart"/>
      <w:r>
        <w:t>date_reg</w:t>
      </w:r>
      <w:proofErr w:type="spellEnd"/>
      <w:r>
        <w:t xml:space="preserve">, phone, </w:t>
      </w:r>
      <w:proofErr w:type="spellStart"/>
      <w:r>
        <w:t>addr</w:t>
      </w:r>
      <w:proofErr w:type="spellEnd"/>
      <w:r>
        <w:t>)</w:t>
      </w:r>
    </w:p>
    <w:p w14:paraId="127DF5E6" w14:textId="77777777" w:rsidR="002913AD" w:rsidRDefault="002913AD" w:rsidP="002913AD">
      <w:pPr>
        <w:pStyle w:val="ListParagraph"/>
        <w:numPr>
          <w:ilvl w:val="0"/>
          <w:numId w:val="15"/>
        </w:numPr>
        <w:tabs>
          <w:tab w:val="left" w:pos="1144"/>
        </w:tabs>
        <w:jc w:val="both"/>
      </w:pPr>
      <w:r>
        <w:t>DVD (</w:t>
      </w:r>
      <w:proofErr w:type="spellStart"/>
      <w:r w:rsidRPr="002913AD">
        <w:rPr>
          <w:u w:val="single"/>
        </w:rPr>
        <w:t>dvd_id</w:t>
      </w:r>
      <w:proofErr w:type="spellEnd"/>
      <w:r>
        <w:t xml:space="preserve">, </w:t>
      </w:r>
      <w:proofErr w:type="spellStart"/>
      <w:r>
        <w:t>dvd_title</w:t>
      </w:r>
      <w:proofErr w:type="spellEnd"/>
      <w:r>
        <w:t xml:space="preserve">, </w:t>
      </w:r>
      <w:proofErr w:type="spellStart"/>
      <w:r>
        <w:t>dvd_year</w:t>
      </w:r>
      <w:proofErr w:type="spellEnd"/>
      <w:r>
        <w:t>, status, price, genre)</w:t>
      </w:r>
    </w:p>
    <w:p w14:paraId="054F37B9" w14:textId="77777777" w:rsidR="002913AD" w:rsidRDefault="002913AD" w:rsidP="002913AD">
      <w:pPr>
        <w:pStyle w:val="ListParagraph"/>
        <w:numPr>
          <w:ilvl w:val="0"/>
          <w:numId w:val="15"/>
        </w:numPr>
        <w:tabs>
          <w:tab w:val="left" w:pos="1144"/>
        </w:tabs>
        <w:jc w:val="both"/>
      </w:pPr>
      <w:r>
        <w:t>Rental (</w:t>
      </w:r>
      <w:proofErr w:type="spellStart"/>
      <w:r w:rsidRPr="002913AD">
        <w:rPr>
          <w:u w:val="single"/>
        </w:rPr>
        <w:t>rental_id</w:t>
      </w:r>
      <w:proofErr w:type="spellEnd"/>
      <w:r>
        <w:t xml:space="preserve">, </w:t>
      </w:r>
      <w:proofErr w:type="spellStart"/>
      <w:r>
        <w:t>rent_revenue</w:t>
      </w:r>
      <w:proofErr w:type="spellEnd"/>
      <w:r>
        <w:t xml:space="preserve">, </w:t>
      </w:r>
      <w:proofErr w:type="spellStart"/>
      <w:r>
        <w:t>date_rent</w:t>
      </w:r>
      <w:proofErr w:type="spellEnd"/>
      <w:r>
        <w:t xml:space="preserve">, </w:t>
      </w:r>
      <w:proofErr w:type="spellStart"/>
      <w:r>
        <w:t>date_return</w:t>
      </w:r>
      <w:proofErr w:type="spellEnd"/>
      <w:r>
        <w:t xml:space="preserve">, </w:t>
      </w:r>
      <w:proofErr w:type="spellStart"/>
      <w:r>
        <w:t>member_nbr</w:t>
      </w:r>
      <w:proofErr w:type="spellEnd"/>
      <w:r>
        <w:t xml:space="preserve">, </w:t>
      </w:r>
      <w:proofErr w:type="spellStart"/>
      <w:r>
        <w:t>copy_id</w:t>
      </w:r>
      <w:proofErr w:type="spellEnd"/>
      <w:r>
        <w:t>)</w:t>
      </w:r>
    </w:p>
    <w:p w14:paraId="4B196C67" w14:textId="77777777" w:rsidR="002913AD" w:rsidRDefault="002913AD" w:rsidP="002913AD">
      <w:pPr>
        <w:pStyle w:val="ListParagraph"/>
        <w:numPr>
          <w:ilvl w:val="0"/>
          <w:numId w:val="15"/>
        </w:numPr>
        <w:tabs>
          <w:tab w:val="left" w:pos="1144"/>
        </w:tabs>
        <w:jc w:val="both"/>
      </w:pPr>
      <w:r>
        <w:t>Director (</w:t>
      </w:r>
      <w:proofErr w:type="spellStart"/>
      <w:r w:rsidRPr="002913AD">
        <w:rPr>
          <w:u w:val="single"/>
        </w:rPr>
        <w:t>dir_id</w:t>
      </w:r>
      <w:proofErr w:type="spellEnd"/>
      <w:r>
        <w:t xml:space="preserve">, </w:t>
      </w:r>
      <w:proofErr w:type="spellStart"/>
      <w:r>
        <w:t>fname</w:t>
      </w:r>
      <w:proofErr w:type="spellEnd"/>
      <w:r>
        <w:t xml:space="preserve">, </w:t>
      </w:r>
      <w:proofErr w:type="spellStart"/>
      <w:r>
        <w:t>lname</w:t>
      </w:r>
      <w:proofErr w:type="spellEnd"/>
      <w:r>
        <w:t>)</w:t>
      </w:r>
    </w:p>
    <w:p w14:paraId="29608E1A" w14:textId="77777777" w:rsidR="002913AD" w:rsidRDefault="002913AD" w:rsidP="002913AD">
      <w:pPr>
        <w:pStyle w:val="ListParagraph"/>
        <w:numPr>
          <w:ilvl w:val="0"/>
          <w:numId w:val="15"/>
        </w:numPr>
        <w:tabs>
          <w:tab w:val="left" w:pos="1144"/>
        </w:tabs>
        <w:jc w:val="both"/>
      </w:pPr>
      <w:r>
        <w:t>Actor (</w:t>
      </w:r>
      <w:proofErr w:type="spellStart"/>
      <w:r w:rsidRPr="002913AD">
        <w:rPr>
          <w:u w:val="single"/>
        </w:rPr>
        <w:t>act_id</w:t>
      </w:r>
      <w:proofErr w:type="spellEnd"/>
      <w:r>
        <w:t xml:space="preserve">, </w:t>
      </w:r>
      <w:proofErr w:type="spellStart"/>
      <w:r>
        <w:t>fname</w:t>
      </w:r>
      <w:proofErr w:type="spellEnd"/>
      <w:r>
        <w:t xml:space="preserve">, </w:t>
      </w:r>
      <w:proofErr w:type="spellStart"/>
      <w:r>
        <w:t>lname</w:t>
      </w:r>
      <w:proofErr w:type="spellEnd"/>
      <w:r>
        <w:t>)</w:t>
      </w:r>
    </w:p>
    <w:p w14:paraId="78383763" w14:textId="77777777" w:rsidR="002913AD" w:rsidRDefault="002913AD" w:rsidP="002913AD">
      <w:pPr>
        <w:pStyle w:val="ListParagraph"/>
        <w:numPr>
          <w:ilvl w:val="0"/>
          <w:numId w:val="15"/>
        </w:numPr>
        <w:tabs>
          <w:tab w:val="left" w:pos="1144"/>
        </w:tabs>
        <w:jc w:val="both"/>
      </w:pPr>
      <w:r>
        <w:t>Copy (</w:t>
      </w:r>
      <w:proofErr w:type="spellStart"/>
      <w:r w:rsidRPr="002913AD">
        <w:rPr>
          <w:u w:val="single"/>
        </w:rPr>
        <w:t>copy_id</w:t>
      </w:r>
      <w:proofErr w:type="spellEnd"/>
      <w:r>
        <w:t xml:space="preserve">, availability, </w:t>
      </w:r>
      <w:proofErr w:type="spellStart"/>
      <w:r>
        <w:t>date_copy_added</w:t>
      </w:r>
      <w:proofErr w:type="spellEnd"/>
      <w:r>
        <w:t xml:space="preserve">, </w:t>
      </w:r>
      <w:proofErr w:type="spellStart"/>
      <w:r>
        <w:t>dvd_id</w:t>
      </w:r>
      <w:proofErr w:type="spellEnd"/>
      <w:r>
        <w:t>)</w:t>
      </w:r>
    </w:p>
    <w:p w14:paraId="6806AAA2" w14:textId="77777777" w:rsidR="002913AD" w:rsidRDefault="002913AD" w:rsidP="002913AD">
      <w:pPr>
        <w:pStyle w:val="ListParagraph"/>
        <w:numPr>
          <w:ilvl w:val="0"/>
          <w:numId w:val="15"/>
        </w:numPr>
        <w:tabs>
          <w:tab w:val="left" w:pos="1144"/>
        </w:tabs>
        <w:jc w:val="both"/>
      </w:pPr>
      <w:r>
        <w:t>Character (</w:t>
      </w:r>
      <w:proofErr w:type="spellStart"/>
      <w:r w:rsidRPr="002913AD">
        <w:rPr>
          <w:u w:val="single"/>
        </w:rPr>
        <w:t>char_id</w:t>
      </w:r>
      <w:proofErr w:type="spellEnd"/>
      <w:r>
        <w:t xml:space="preserve">, </w:t>
      </w:r>
      <w:proofErr w:type="spellStart"/>
      <w:r>
        <w:t>fname</w:t>
      </w:r>
      <w:proofErr w:type="spellEnd"/>
      <w:r>
        <w:t xml:space="preserve">, </w:t>
      </w:r>
      <w:proofErr w:type="spellStart"/>
      <w:r>
        <w:t>lname</w:t>
      </w:r>
      <w:proofErr w:type="spellEnd"/>
      <w:r>
        <w:t>)</w:t>
      </w:r>
    </w:p>
    <w:p w14:paraId="07561A01" w14:textId="62CCE47D" w:rsidR="002913AD" w:rsidRDefault="002913AD" w:rsidP="002913AD">
      <w:pPr>
        <w:pStyle w:val="ListParagraph"/>
        <w:numPr>
          <w:ilvl w:val="0"/>
          <w:numId w:val="15"/>
        </w:numPr>
        <w:tabs>
          <w:tab w:val="left" w:pos="1144"/>
        </w:tabs>
        <w:jc w:val="both"/>
      </w:pPr>
      <w:proofErr w:type="spellStart"/>
      <w:r>
        <w:t>Exrental</w:t>
      </w:r>
      <w:proofErr w:type="spellEnd"/>
      <w:r>
        <w:t xml:space="preserve"> (</w:t>
      </w:r>
      <w:proofErr w:type="spellStart"/>
      <w:r w:rsidRPr="002913AD">
        <w:rPr>
          <w:u w:val="single"/>
        </w:rPr>
        <w:t>exrental_id</w:t>
      </w:r>
      <w:proofErr w:type="spellEnd"/>
      <w:r>
        <w:t xml:space="preserve">, </w:t>
      </w:r>
      <w:proofErr w:type="spellStart"/>
      <w:r>
        <w:t>exrent_rev</w:t>
      </w:r>
      <w:proofErr w:type="spellEnd"/>
      <w:r>
        <w:t xml:space="preserve">, </w:t>
      </w:r>
      <w:proofErr w:type="spellStart"/>
      <w:r>
        <w:t>date_sale</w:t>
      </w:r>
      <w:proofErr w:type="spellEnd"/>
      <w:r>
        <w:t xml:space="preserve">, </w:t>
      </w:r>
      <w:proofErr w:type="spellStart"/>
      <w:r>
        <w:t>copy_id</w:t>
      </w:r>
      <w:proofErr w:type="spellEnd"/>
      <w:r>
        <w:t>)</w:t>
      </w:r>
    </w:p>
    <w:p w14:paraId="5CDA4CD3" w14:textId="77777777" w:rsidR="00852B82" w:rsidRDefault="00852B82" w:rsidP="00852B82">
      <w:pPr>
        <w:pStyle w:val="ListParagraph"/>
        <w:tabs>
          <w:tab w:val="left" w:pos="1144"/>
        </w:tabs>
        <w:jc w:val="both"/>
      </w:pPr>
    </w:p>
    <w:p w14:paraId="7C4EBBE0" w14:textId="77777777" w:rsidR="00035B6F" w:rsidRDefault="00035B6F" w:rsidP="00852B82">
      <w:pPr>
        <w:pStyle w:val="ListParagraph"/>
        <w:tabs>
          <w:tab w:val="left" w:pos="1144"/>
        </w:tabs>
        <w:jc w:val="both"/>
      </w:pPr>
    </w:p>
    <w:p w14:paraId="738A8239" w14:textId="77777777" w:rsidR="00035B6F" w:rsidRDefault="00035B6F" w:rsidP="00852B82">
      <w:pPr>
        <w:pStyle w:val="ListParagraph"/>
        <w:tabs>
          <w:tab w:val="left" w:pos="1144"/>
        </w:tabs>
        <w:jc w:val="both"/>
      </w:pPr>
    </w:p>
    <w:p w14:paraId="23B2BCAB" w14:textId="77777777" w:rsidR="00035B6F" w:rsidRDefault="00035B6F" w:rsidP="00852B82">
      <w:pPr>
        <w:pStyle w:val="ListParagraph"/>
        <w:tabs>
          <w:tab w:val="left" w:pos="1144"/>
        </w:tabs>
        <w:jc w:val="both"/>
      </w:pPr>
    </w:p>
    <w:p w14:paraId="776938E3" w14:textId="4FB138BB" w:rsidR="00EB69AA" w:rsidRDefault="00852B82" w:rsidP="00EB69AA">
      <w:pPr>
        <w:tabs>
          <w:tab w:val="left" w:pos="1144"/>
        </w:tabs>
        <w:jc w:val="both"/>
        <w:rPr>
          <w:u w:val="single"/>
        </w:rPr>
      </w:pPr>
      <w:r>
        <w:t xml:space="preserve">1. </w:t>
      </w:r>
      <w:r w:rsidRPr="00625699">
        <w:rPr>
          <w:u w:val="single"/>
        </w:rPr>
        <w:t>Member</w:t>
      </w:r>
    </w:p>
    <w:p w14:paraId="758705E2" w14:textId="129E667F" w:rsidR="00625699" w:rsidRDefault="00625699" w:rsidP="00EB69AA">
      <w:pPr>
        <w:tabs>
          <w:tab w:val="left" w:pos="1144"/>
        </w:tabs>
        <w:jc w:val="both"/>
      </w:pPr>
      <w:proofErr w:type="spellStart"/>
      <w:r>
        <w:t>Member_nbr</w:t>
      </w:r>
      <w:proofErr w:type="spellEnd"/>
      <w:r>
        <w:t xml:space="preserve"> </w:t>
      </w:r>
      <w:r w:rsidR="006B4746">
        <w:t>will be a surrogate key that uniquely identifies each instance of the Member entity type.</w:t>
      </w:r>
    </w:p>
    <w:p w14:paraId="60A0C47A" w14:textId="61CED85F" w:rsidR="006B4746" w:rsidRDefault="006B4746" w:rsidP="00EB69AA">
      <w:pPr>
        <w:tabs>
          <w:tab w:val="left" w:pos="1144"/>
        </w:tabs>
        <w:jc w:val="both"/>
        <w:rPr>
          <w:u w:val="single"/>
        </w:rPr>
      </w:pPr>
      <w:r>
        <w:t xml:space="preserve">2. </w:t>
      </w:r>
      <w:r w:rsidRPr="006B4746">
        <w:rPr>
          <w:u w:val="single"/>
        </w:rPr>
        <w:t>DVD</w:t>
      </w:r>
    </w:p>
    <w:p w14:paraId="574FA43B" w14:textId="5EDA8B9C" w:rsidR="006B4746" w:rsidRDefault="006B4746" w:rsidP="00EB69AA">
      <w:pPr>
        <w:tabs>
          <w:tab w:val="left" w:pos="1144"/>
        </w:tabs>
        <w:jc w:val="both"/>
      </w:pPr>
      <w:proofErr w:type="spellStart"/>
      <w:r>
        <w:t>DVD_id</w:t>
      </w:r>
      <w:proofErr w:type="spellEnd"/>
      <w:r>
        <w:t xml:space="preserve"> will be the auto-generated unique key that identifies each instance of a film.</w:t>
      </w:r>
    </w:p>
    <w:p w14:paraId="255C3E9B" w14:textId="012ACE92" w:rsidR="006B4746" w:rsidRDefault="006B4746" w:rsidP="00EB69AA">
      <w:pPr>
        <w:tabs>
          <w:tab w:val="left" w:pos="1144"/>
        </w:tabs>
        <w:jc w:val="both"/>
        <w:rPr>
          <w:u w:val="single"/>
        </w:rPr>
      </w:pPr>
      <w:r>
        <w:t xml:space="preserve">3. </w:t>
      </w:r>
      <w:r w:rsidRPr="006B4746">
        <w:rPr>
          <w:u w:val="single"/>
        </w:rPr>
        <w:t>Rental</w:t>
      </w:r>
    </w:p>
    <w:p w14:paraId="624363EB" w14:textId="45FD494D" w:rsidR="006B4746" w:rsidRDefault="00851511" w:rsidP="00EB69AA">
      <w:pPr>
        <w:tabs>
          <w:tab w:val="left" w:pos="1144"/>
        </w:tabs>
        <w:jc w:val="both"/>
      </w:pPr>
      <w:proofErr w:type="spellStart"/>
      <w:r>
        <w:t>Rental_id</w:t>
      </w:r>
      <w:proofErr w:type="spellEnd"/>
      <w:r>
        <w:t xml:space="preserve"> will be </w:t>
      </w:r>
      <w:r w:rsidR="000732C1">
        <w:t xml:space="preserve">an </w:t>
      </w:r>
      <w:r>
        <w:t>auto-incremented unique key that identifies each tuple in the Rental entity type.</w:t>
      </w:r>
    </w:p>
    <w:p w14:paraId="58A40581" w14:textId="1F56D11D" w:rsidR="00851511" w:rsidRDefault="00851511" w:rsidP="00EB69AA">
      <w:pPr>
        <w:tabs>
          <w:tab w:val="left" w:pos="1144"/>
        </w:tabs>
        <w:jc w:val="both"/>
        <w:rPr>
          <w:u w:val="single"/>
        </w:rPr>
      </w:pPr>
      <w:r>
        <w:t xml:space="preserve">4. </w:t>
      </w:r>
      <w:r w:rsidRPr="00851511">
        <w:rPr>
          <w:u w:val="single"/>
        </w:rPr>
        <w:t>Director</w:t>
      </w:r>
    </w:p>
    <w:p w14:paraId="60A1091E" w14:textId="5BD731EA" w:rsidR="00851511" w:rsidRDefault="002C0893" w:rsidP="00EB69AA">
      <w:pPr>
        <w:tabs>
          <w:tab w:val="left" w:pos="1144"/>
        </w:tabs>
        <w:jc w:val="both"/>
      </w:pPr>
      <w:proofErr w:type="spellStart"/>
      <w:r>
        <w:t>Dir_id</w:t>
      </w:r>
      <w:proofErr w:type="spellEnd"/>
      <w:r>
        <w:t xml:space="preserve"> will the primary key for Director where each instance of this entity type will be assigned a unique identifier automatically.</w:t>
      </w:r>
    </w:p>
    <w:p w14:paraId="19E0B046" w14:textId="70A3CDFB" w:rsidR="002C0893" w:rsidRDefault="002C0893" w:rsidP="00EB69AA">
      <w:pPr>
        <w:tabs>
          <w:tab w:val="left" w:pos="1144"/>
        </w:tabs>
        <w:jc w:val="both"/>
        <w:rPr>
          <w:u w:val="single"/>
        </w:rPr>
      </w:pPr>
      <w:r>
        <w:t xml:space="preserve">5. </w:t>
      </w:r>
      <w:r w:rsidR="00D1580C">
        <w:t xml:space="preserve"> </w:t>
      </w:r>
      <w:r w:rsidR="00D1580C" w:rsidRPr="00D1580C">
        <w:rPr>
          <w:u w:val="single"/>
        </w:rPr>
        <w:t>Actor</w:t>
      </w:r>
    </w:p>
    <w:p w14:paraId="5721FA70" w14:textId="59D59E75" w:rsidR="00D1580C" w:rsidRDefault="00D1580C" w:rsidP="00EB69AA">
      <w:pPr>
        <w:tabs>
          <w:tab w:val="left" w:pos="1144"/>
        </w:tabs>
        <w:jc w:val="both"/>
      </w:pPr>
      <w:proofErr w:type="gramStart"/>
      <w:r>
        <w:t xml:space="preserve">Each instance of the actor entity will be uniquely identified by their auto-generated surrogate </w:t>
      </w:r>
      <w:r w:rsidR="009047CA">
        <w:t xml:space="preserve">numeric </w:t>
      </w:r>
      <w:r>
        <w:t>key</w:t>
      </w:r>
      <w:proofErr w:type="gramEnd"/>
      <w:r>
        <w:t>.</w:t>
      </w:r>
    </w:p>
    <w:p w14:paraId="13AAA15D" w14:textId="77777777" w:rsidR="005031C0" w:rsidRDefault="005031C0" w:rsidP="00EB69AA">
      <w:pPr>
        <w:tabs>
          <w:tab w:val="left" w:pos="1144"/>
        </w:tabs>
        <w:jc w:val="both"/>
        <w:rPr>
          <w:u w:val="single"/>
        </w:rPr>
      </w:pPr>
      <w:r>
        <w:t xml:space="preserve">6. </w:t>
      </w:r>
      <w:r w:rsidRPr="005031C0">
        <w:rPr>
          <w:u w:val="single"/>
        </w:rPr>
        <w:t>Copy</w:t>
      </w:r>
    </w:p>
    <w:p w14:paraId="497B38BF" w14:textId="3D266EB6" w:rsidR="00DD3A5D" w:rsidRPr="00DD3A5D" w:rsidRDefault="00DD3A5D" w:rsidP="00EB69AA">
      <w:pPr>
        <w:tabs>
          <w:tab w:val="left" w:pos="1144"/>
        </w:tabs>
        <w:jc w:val="both"/>
      </w:pPr>
      <w:r>
        <w:t>Each record of the Copy Entity will have a unique numeric identifier.</w:t>
      </w:r>
    </w:p>
    <w:p w14:paraId="1E493E4B" w14:textId="6FB7886D" w:rsidR="00D1580C" w:rsidRPr="005031C0" w:rsidRDefault="005031C0" w:rsidP="00EB69AA">
      <w:pPr>
        <w:tabs>
          <w:tab w:val="left" w:pos="1144"/>
        </w:tabs>
        <w:jc w:val="both"/>
      </w:pPr>
      <w:r>
        <w:t xml:space="preserve">7. </w:t>
      </w:r>
      <w:r w:rsidR="00D1580C" w:rsidRPr="00D1580C">
        <w:rPr>
          <w:u w:val="single"/>
        </w:rPr>
        <w:t>Character</w:t>
      </w:r>
    </w:p>
    <w:p w14:paraId="5993A7AF" w14:textId="04CC597D" w:rsidR="00D1580C" w:rsidRDefault="00D1580C" w:rsidP="00EB69AA">
      <w:pPr>
        <w:tabs>
          <w:tab w:val="left" w:pos="1144"/>
        </w:tabs>
        <w:jc w:val="both"/>
      </w:pPr>
      <w:r>
        <w:t>Every record of the character entity is assigned a</w:t>
      </w:r>
      <w:r w:rsidR="005031C0">
        <w:t xml:space="preserve"> unique auto-generated character ID.</w:t>
      </w:r>
    </w:p>
    <w:p w14:paraId="2E91CCBB" w14:textId="3F88B6EB" w:rsidR="005031C0" w:rsidRDefault="005031C0" w:rsidP="00EB69AA">
      <w:pPr>
        <w:tabs>
          <w:tab w:val="left" w:pos="1144"/>
        </w:tabs>
        <w:jc w:val="both"/>
        <w:rPr>
          <w:u w:val="single"/>
        </w:rPr>
      </w:pPr>
      <w:r>
        <w:t xml:space="preserve">8. </w:t>
      </w:r>
      <w:proofErr w:type="spellStart"/>
      <w:r w:rsidRPr="00DD3A5D">
        <w:rPr>
          <w:u w:val="single"/>
        </w:rPr>
        <w:t>Exrental</w:t>
      </w:r>
      <w:proofErr w:type="spellEnd"/>
    </w:p>
    <w:p w14:paraId="06721A75" w14:textId="42D868C7" w:rsidR="00DD3A5D" w:rsidRDefault="00483A00" w:rsidP="00EB69AA">
      <w:pPr>
        <w:tabs>
          <w:tab w:val="left" w:pos="1144"/>
        </w:tabs>
        <w:jc w:val="both"/>
      </w:pPr>
      <w:r>
        <w:t xml:space="preserve">Every record of the </w:t>
      </w:r>
      <w:proofErr w:type="spellStart"/>
      <w:r>
        <w:t>Exrental</w:t>
      </w:r>
      <w:proofErr w:type="spellEnd"/>
      <w:r>
        <w:t xml:space="preserve"> entity will have a unique </w:t>
      </w:r>
      <w:proofErr w:type="spellStart"/>
      <w:r>
        <w:t>autogenerated</w:t>
      </w:r>
      <w:proofErr w:type="spellEnd"/>
      <w:r>
        <w:t xml:space="preserve"> key.</w:t>
      </w:r>
    </w:p>
    <w:p w14:paraId="7C22D961" w14:textId="77777777" w:rsidR="0011526D" w:rsidRDefault="0011526D" w:rsidP="00EB69AA">
      <w:pPr>
        <w:tabs>
          <w:tab w:val="left" w:pos="1144"/>
        </w:tabs>
        <w:jc w:val="both"/>
      </w:pPr>
    </w:p>
    <w:p w14:paraId="0B0951EB" w14:textId="7F9869FA" w:rsidR="00D61D75" w:rsidRDefault="00D61D75" w:rsidP="00650B4F">
      <w:pPr>
        <w:pStyle w:val="Heading3"/>
      </w:pPr>
      <w:bookmarkStart w:id="7" w:name="_Toc257493511"/>
      <w:r>
        <w:t>Step 5: Define the Relationships</w:t>
      </w:r>
      <w:bookmarkEnd w:id="7"/>
    </w:p>
    <w:p w14:paraId="76DCD098" w14:textId="0DC28083" w:rsidR="0011526D" w:rsidRDefault="004402CD" w:rsidP="00EB69AA">
      <w:pPr>
        <w:tabs>
          <w:tab w:val="left" w:pos="1144"/>
        </w:tabs>
        <w:jc w:val="both"/>
      </w:pPr>
      <w:r>
        <w:t xml:space="preserve">It is now incisive to define the relationships between entities, based on our </w:t>
      </w:r>
      <w:r w:rsidR="00E808BB">
        <w:t xml:space="preserve">final </w:t>
      </w:r>
      <w:r>
        <w:t>entity list described previously.</w:t>
      </w:r>
    </w:p>
    <w:p w14:paraId="2EA2B48E" w14:textId="25122315" w:rsidR="004B6626" w:rsidRDefault="004B6626" w:rsidP="004B6626">
      <w:pPr>
        <w:pStyle w:val="ListParagraph"/>
        <w:numPr>
          <w:ilvl w:val="0"/>
          <w:numId w:val="16"/>
        </w:numPr>
        <w:tabs>
          <w:tab w:val="left" w:pos="1144"/>
        </w:tabs>
        <w:jc w:val="both"/>
      </w:pPr>
      <w:r>
        <w:t xml:space="preserve">Member </w:t>
      </w:r>
    </w:p>
    <w:p w14:paraId="32F57D42" w14:textId="372FB718" w:rsidR="004B6626" w:rsidRDefault="004B6626" w:rsidP="004B6626">
      <w:pPr>
        <w:pStyle w:val="ListParagraph"/>
        <w:numPr>
          <w:ilvl w:val="0"/>
          <w:numId w:val="16"/>
        </w:numPr>
        <w:tabs>
          <w:tab w:val="left" w:pos="1144"/>
        </w:tabs>
        <w:jc w:val="both"/>
      </w:pPr>
      <w:r>
        <w:t xml:space="preserve">DVD </w:t>
      </w:r>
    </w:p>
    <w:p w14:paraId="0ED3265F" w14:textId="3C8FDFC6" w:rsidR="004B6626" w:rsidRDefault="004B6626" w:rsidP="004B6626">
      <w:pPr>
        <w:pStyle w:val="ListParagraph"/>
        <w:numPr>
          <w:ilvl w:val="0"/>
          <w:numId w:val="16"/>
        </w:numPr>
        <w:tabs>
          <w:tab w:val="left" w:pos="1144"/>
        </w:tabs>
        <w:jc w:val="both"/>
      </w:pPr>
      <w:r>
        <w:t xml:space="preserve">Rental </w:t>
      </w:r>
    </w:p>
    <w:p w14:paraId="5573B25F" w14:textId="7688706A" w:rsidR="004B6626" w:rsidRDefault="004B6626" w:rsidP="004B6626">
      <w:pPr>
        <w:pStyle w:val="ListParagraph"/>
        <w:numPr>
          <w:ilvl w:val="0"/>
          <w:numId w:val="16"/>
        </w:numPr>
        <w:tabs>
          <w:tab w:val="left" w:pos="1144"/>
        </w:tabs>
        <w:jc w:val="both"/>
      </w:pPr>
      <w:r>
        <w:t xml:space="preserve">Director </w:t>
      </w:r>
    </w:p>
    <w:p w14:paraId="528ED8A0" w14:textId="6B4D8944" w:rsidR="004B6626" w:rsidRDefault="004B6626" w:rsidP="004B6626">
      <w:pPr>
        <w:pStyle w:val="ListParagraph"/>
        <w:numPr>
          <w:ilvl w:val="0"/>
          <w:numId w:val="16"/>
        </w:numPr>
        <w:tabs>
          <w:tab w:val="left" w:pos="1144"/>
        </w:tabs>
        <w:jc w:val="both"/>
      </w:pPr>
      <w:r>
        <w:t xml:space="preserve">Actor </w:t>
      </w:r>
    </w:p>
    <w:p w14:paraId="4D196477" w14:textId="314EF6F0" w:rsidR="004B6626" w:rsidRDefault="004B6626" w:rsidP="004B6626">
      <w:pPr>
        <w:pStyle w:val="ListParagraph"/>
        <w:numPr>
          <w:ilvl w:val="0"/>
          <w:numId w:val="16"/>
        </w:numPr>
        <w:tabs>
          <w:tab w:val="left" w:pos="1144"/>
        </w:tabs>
        <w:jc w:val="both"/>
      </w:pPr>
      <w:r>
        <w:t xml:space="preserve">Copy </w:t>
      </w:r>
    </w:p>
    <w:p w14:paraId="62300A1C" w14:textId="3D64328C" w:rsidR="004B6626" w:rsidRDefault="004B6626" w:rsidP="004B6626">
      <w:pPr>
        <w:pStyle w:val="ListParagraph"/>
        <w:numPr>
          <w:ilvl w:val="0"/>
          <w:numId w:val="16"/>
        </w:numPr>
        <w:tabs>
          <w:tab w:val="left" w:pos="1144"/>
        </w:tabs>
        <w:jc w:val="both"/>
      </w:pPr>
      <w:r>
        <w:t xml:space="preserve">Character </w:t>
      </w:r>
    </w:p>
    <w:p w14:paraId="5C2AD715" w14:textId="299EAB76" w:rsidR="004402CD" w:rsidRDefault="004B6626" w:rsidP="00EB69AA">
      <w:pPr>
        <w:pStyle w:val="ListParagraph"/>
        <w:numPr>
          <w:ilvl w:val="0"/>
          <w:numId w:val="16"/>
        </w:numPr>
        <w:tabs>
          <w:tab w:val="left" w:pos="1144"/>
        </w:tabs>
        <w:jc w:val="both"/>
      </w:pPr>
      <w:proofErr w:type="spellStart"/>
      <w:r>
        <w:t>Exrental</w:t>
      </w:r>
      <w:proofErr w:type="spellEnd"/>
      <w:r>
        <w:t xml:space="preserve"> </w:t>
      </w:r>
    </w:p>
    <w:p w14:paraId="472497E5" w14:textId="77777777" w:rsidR="004B6626" w:rsidRDefault="004B6626" w:rsidP="004B6626">
      <w:pPr>
        <w:pStyle w:val="ListParagraph"/>
        <w:tabs>
          <w:tab w:val="left" w:pos="1144"/>
        </w:tabs>
        <w:jc w:val="both"/>
      </w:pPr>
    </w:p>
    <w:p w14:paraId="366887CD" w14:textId="6016C1EF" w:rsidR="004402CD" w:rsidRDefault="00E40C13" w:rsidP="004B6626">
      <w:pPr>
        <w:pStyle w:val="ListParagraph"/>
        <w:numPr>
          <w:ilvl w:val="0"/>
          <w:numId w:val="17"/>
        </w:numPr>
        <w:tabs>
          <w:tab w:val="left" w:pos="1144"/>
        </w:tabs>
        <w:jc w:val="both"/>
      </w:pPr>
      <w:r>
        <w:t xml:space="preserve">Member and Rental: </w:t>
      </w:r>
      <w:r w:rsidR="00BC4F9C">
        <w:t xml:space="preserve">A member will ‘rent’ a </w:t>
      </w:r>
      <w:r w:rsidR="00480AD3">
        <w:t>r</w:t>
      </w:r>
      <w:r w:rsidR="004402CD">
        <w:t>ental.</w:t>
      </w:r>
    </w:p>
    <w:p w14:paraId="50EE1D6C" w14:textId="4E4F1B71" w:rsidR="007E54A7" w:rsidRDefault="003B78EC" w:rsidP="004B6626">
      <w:pPr>
        <w:pStyle w:val="ListParagraph"/>
        <w:numPr>
          <w:ilvl w:val="0"/>
          <w:numId w:val="17"/>
        </w:numPr>
        <w:tabs>
          <w:tab w:val="left" w:pos="1144"/>
        </w:tabs>
        <w:jc w:val="both"/>
      </w:pPr>
      <w:r>
        <w:t xml:space="preserve">Member and </w:t>
      </w:r>
      <w:proofErr w:type="spellStart"/>
      <w:r>
        <w:t>Exrental</w:t>
      </w:r>
      <w:proofErr w:type="spellEnd"/>
      <w:r>
        <w:t xml:space="preserve">: </w:t>
      </w:r>
      <w:r w:rsidR="0078257D">
        <w:t xml:space="preserve">A member will potentially purchase </w:t>
      </w:r>
      <w:proofErr w:type="gramStart"/>
      <w:r w:rsidR="0078257D">
        <w:t>an ‘</w:t>
      </w:r>
      <w:proofErr w:type="spellStart"/>
      <w:r w:rsidR="0078257D">
        <w:t>exrental</w:t>
      </w:r>
      <w:proofErr w:type="spellEnd"/>
      <w:r w:rsidR="0078257D">
        <w:t>’</w:t>
      </w:r>
      <w:proofErr w:type="gramEnd"/>
      <w:r w:rsidR="00C86838">
        <w:t xml:space="preserve"> DVD.</w:t>
      </w:r>
    </w:p>
    <w:p w14:paraId="61E417B6" w14:textId="305B6B94" w:rsidR="004B6626" w:rsidRDefault="00EA076E" w:rsidP="004B6626">
      <w:pPr>
        <w:pStyle w:val="ListParagraph"/>
        <w:numPr>
          <w:ilvl w:val="0"/>
          <w:numId w:val="17"/>
        </w:numPr>
        <w:tabs>
          <w:tab w:val="left" w:pos="1144"/>
        </w:tabs>
        <w:jc w:val="both"/>
      </w:pPr>
      <w:r>
        <w:t xml:space="preserve">DVD and Director: </w:t>
      </w:r>
      <w:proofErr w:type="gramStart"/>
      <w:r w:rsidR="004B6626">
        <w:t>A DVD movie is directed by a director</w:t>
      </w:r>
      <w:proofErr w:type="gramEnd"/>
      <w:r w:rsidR="004B6626">
        <w:t>.</w:t>
      </w:r>
    </w:p>
    <w:p w14:paraId="700551D3" w14:textId="54ECABCC" w:rsidR="004B6626" w:rsidRDefault="00267D89" w:rsidP="004B6626">
      <w:pPr>
        <w:pStyle w:val="ListParagraph"/>
        <w:numPr>
          <w:ilvl w:val="0"/>
          <w:numId w:val="17"/>
        </w:numPr>
        <w:tabs>
          <w:tab w:val="left" w:pos="1144"/>
        </w:tabs>
        <w:jc w:val="both"/>
      </w:pPr>
      <w:r>
        <w:t xml:space="preserve">DVD and Actor: </w:t>
      </w:r>
      <w:proofErr w:type="gramStart"/>
      <w:r w:rsidR="004B6626">
        <w:t>A DVD movie can contain actors, for example, in most non-animated productions</w:t>
      </w:r>
      <w:proofErr w:type="gramEnd"/>
      <w:r w:rsidR="004B6626">
        <w:t xml:space="preserve">, </w:t>
      </w:r>
      <w:proofErr w:type="gramStart"/>
      <w:r w:rsidR="004B6626">
        <w:t>several actors will star</w:t>
      </w:r>
      <w:proofErr w:type="gramEnd"/>
      <w:r w:rsidR="004B6626">
        <w:t>.</w:t>
      </w:r>
    </w:p>
    <w:p w14:paraId="4113C35F" w14:textId="231F0F8A" w:rsidR="004B6626" w:rsidRDefault="0062156D" w:rsidP="004B6626">
      <w:pPr>
        <w:pStyle w:val="ListParagraph"/>
        <w:numPr>
          <w:ilvl w:val="0"/>
          <w:numId w:val="17"/>
        </w:numPr>
        <w:tabs>
          <w:tab w:val="left" w:pos="1144"/>
        </w:tabs>
        <w:jc w:val="both"/>
      </w:pPr>
      <w:r>
        <w:t xml:space="preserve">DVD and Copy: </w:t>
      </w:r>
      <w:r w:rsidR="004B6626">
        <w:t>A DVD movie will have many copies in stock by the store.</w:t>
      </w:r>
    </w:p>
    <w:p w14:paraId="23F89B28" w14:textId="7ED3F138" w:rsidR="004B6626" w:rsidRDefault="0017589E" w:rsidP="004B6626">
      <w:pPr>
        <w:pStyle w:val="ListParagraph"/>
        <w:numPr>
          <w:ilvl w:val="0"/>
          <w:numId w:val="17"/>
        </w:numPr>
        <w:tabs>
          <w:tab w:val="left" w:pos="1144"/>
        </w:tabs>
        <w:jc w:val="both"/>
      </w:pPr>
      <w:r>
        <w:t xml:space="preserve">DVD and Character: </w:t>
      </w:r>
      <w:r w:rsidR="004B6626">
        <w:t xml:space="preserve">A DVD movie will showcase many </w:t>
      </w:r>
      <w:r w:rsidR="00220FD2">
        <w:t>characters. For example, the movie, ‘Bridget Jones’ Diary’ displays the infamous characters, ‘Bridget Jones’ and ‘Mr. Darcy’.</w:t>
      </w:r>
    </w:p>
    <w:p w14:paraId="08B06D7D" w14:textId="3D87149E" w:rsidR="00220FD2" w:rsidRDefault="003408F1" w:rsidP="004B6626">
      <w:pPr>
        <w:pStyle w:val="ListParagraph"/>
        <w:numPr>
          <w:ilvl w:val="0"/>
          <w:numId w:val="17"/>
        </w:numPr>
        <w:tabs>
          <w:tab w:val="left" w:pos="1144"/>
        </w:tabs>
        <w:jc w:val="both"/>
      </w:pPr>
      <w:r>
        <w:t xml:space="preserve">Rental and Copy: </w:t>
      </w:r>
      <w:r w:rsidR="00220FD2">
        <w:t>A rental DVD is a rental of a copy of a particular movie.</w:t>
      </w:r>
    </w:p>
    <w:p w14:paraId="06E0B626" w14:textId="123892D7" w:rsidR="00220FD2" w:rsidRDefault="00C40DC1" w:rsidP="004B6626">
      <w:pPr>
        <w:pStyle w:val="ListParagraph"/>
        <w:numPr>
          <w:ilvl w:val="0"/>
          <w:numId w:val="17"/>
        </w:numPr>
        <w:tabs>
          <w:tab w:val="left" w:pos="1144"/>
        </w:tabs>
        <w:jc w:val="both"/>
      </w:pPr>
      <w:r>
        <w:t xml:space="preserve">Actor and Character: </w:t>
      </w:r>
      <w:r w:rsidR="00220FD2">
        <w:t xml:space="preserve">An actor can play </w:t>
      </w:r>
      <w:r w:rsidR="00376544">
        <w:t xml:space="preserve">one character or </w:t>
      </w:r>
      <w:r w:rsidR="00220FD2">
        <w:t xml:space="preserve">several characters both in the same movie, </w:t>
      </w:r>
      <w:r w:rsidR="0089703E">
        <w:t xml:space="preserve">and in different movies. For example, the actor Robin Williams play many characters in ‘Ms. </w:t>
      </w:r>
      <w:proofErr w:type="spellStart"/>
      <w:r w:rsidR="0089703E">
        <w:t>Doubtfire</w:t>
      </w:r>
      <w:proofErr w:type="spellEnd"/>
      <w:r w:rsidR="0089703E">
        <w:t xml:space="preserve">’ (the nanny and the man in pursuit of a woman) but Robin Williams also </w:t>
      </w:r>
      <w:r w:rsidR="00861287">
        <w:t>plays characters</w:t>
      </w:r>
      <w:r w:rsidR="0089703E">
        <w:t xml:space="preserve"> in many different movies, </w:t>
      </w:r>
      <w:r w:rsidR="00376544">
        <w:t>for example, Robin Williams has one character</w:t>
      </w:r>
      <w:r w:rsidR="0089703E">
        <w:t xml:space="preserve"> in ‘Rude Awakenings’ and ‘Good Will Hunting’.</w:t>
      </w:r>
      <w:r w:rsidR="00A816F0">
        <w:t xml:space="preserve"> </w:t>
      </w:r>
    </w:p>
    <w:p w14:paraId="3055DE5A" w14:textId="469C278B" w:rsidR="0091711E" w:rsidRDefault="002F6275" w:rsidP="0091711E">
      <w:pPr>
        <w:pStyle w:val="ListParagraph"/>
        <w:numPr>
          <w:ilvl w:val="0"/>
          <w:numId w:val="17"/>
        </w:numPr>
        <w:tabs>
          <w:tab w:val="left" w:pos="1144"/>
        </w:tabs>
        <w:jc w:val="both"/>
      </w:pPr>
      <w:r>
        <w:t xml:space="preserve">Copy and </w:t>
      </w:r>
      <w:proofErr w:type="spellStart"/>
      <w:r>
        <w:t>Exrental</w:t>
      </w:r>
      <w:proofErr w:type="spellEnd"/>
      <w:r>
        <w:t xml:space="preserve">: </w:t>
      </w:r>
      <w:r w:rsidR="00376544">
        <w:t>A cop</w:t>
      </w:r>
      <w:r w:rsidR="00BD65AA">
        <w:t xml:space="preserve">y of a movie can be an </w:t>
      </w:r>
      <w:proofErr w:type="spellStart"/>
      <w:r w:rsidR="00BD65AA">
        <w:t>exrental</w:t>
      </w:r>
      <w:proofErr w:type="spellEnd"/>
      <w:r w:rsidR="00BD65AA">
        <w:t>.</w:t>
      </w:r>
    </w:p>
    <w:p w14:paraId="6B856B5D" w14:textId="7874B522" w:rsidR="0091711E" w:rsidRDefault="0091711E" w:rsidP="00650B4F">
      <w:pPr>
        <w:pStyle w:val="Heading3"/>
      </w:pPr>
      <w:bookmarkStart w:id="8" w:name="_Toc257493512"/>
      <w:r>
        <w:t>Step 6: Cardinality and Optionality of Relationships</w:t>
      </w:r>
      <w:bookmarkEnd w:id="8"/>
    </w:p>
    <w:p w14:paraId="656D3C4C" w14:textId="18E3D851" w:rsidR="00781C35" w:rsidRDefault="00DC0DB5" w:rsidP="0091711E">
      <w:pPr>
        <w:tabs>
          <w:tab w:val="left" w:pos="1144"/>
        </w:tabs>
        <w:jc w:val="both"/>
      </w:pPr>
      <w:r>
        <w:t>The cardinality and optionality of the defined relationships are illuminated in the section.</w:t>
      </w:r>
      <w:r w:rsidR="00320FD9">
        <w:t xml:space="preserve"> Cardinality is discussed in part (A) of each relationship, and optionality in part (B).</w:t>
      </w:r>
    </w:p>
    <w:p w14:paraId="13021D03" w14:textId="77777777" w:rsidR="00DC0DB5" w:rsidRDefault="00DC0DB5" w:rsidP="0091711E">
      <w:pPr>
        <w:tabs>
          <w:tab w:val="left" w:pos="1144"/>
        </w:tabs>
        <w:jc w:val="both"/>
      </w:pPr>
    </w:p>
    <w:p w14:paraId="05400F1D" w14:textId="77777777" w:rsidR="00CF626E" w:rsidRDefault="00DC0DB5" w:rsidP="0091711E">
      <w:pPr>
        <w:tabs>
          <w:tab w:val="left" w:pos="1144"/>
        </w:tabs>
        <w:jc w:val="both"/>
      </w:pPr>
      <w:r>
        <w:t>1.</w:t>
      </w:r>
    </w:p>
    <w:p w14:paraId="05507613" w14:textId="5CA2D399" w:rsidR="00E55E15" w:rsidRDefault="00E55E15" w:rsidP="0091711E">
      <w:pPr>
        <w:tabs>
          <w:tab w:val="left" w:pos="1144"/>
        </w:tabs>
        <w:jc w:val="both"/>
      </w:pPr>
      <w:r>
        <w:rPr>
          <w:noProof/>
        </w:rPr>
        <w:drawing>
          <wp:inline distT="0" distB="0" distL="0" distR="0" wp14:anchorId="6D9C784F" wp14:editId="3E0F9563">
            <wp:extent cx="5943600" cy="1179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6 02.38.5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79195"/>
                    </a:xfrm>
                    <a:prstGeom prst="rect">
                      <a:avLst/>
                    </a:prstGeom>
                  </pic:spPr>
                </pic:pic>
              </a:graphicData>
            </a:graphic>
          </wp:inline>
        </w:drawing>
      </w:r>
    </w:p>
    <w:p w14:paraId="00E447C2" w14:textId="108E287C" w:rsidR="00DC0DB5" w:rsidRDefault="00CF626E" w:rsidP="0091711E">
      <w:pPr>
        <w:tabs>
          <w:tab w:val="left" w:pos="1144"/>
        </w:tabs>
        <w:jc w:val="both"/>
      </w:pPr>
      <w:r>
        <w:t>A.</w:t>
      </w:r>
      <w:r w:rsidR="00DC0DB5">
        <w:t xml:space="preserve"> The relationship between ‘Member’ and ‘Rental’ is a one-to-many (1:M).</w:t>
      </w:r>
      <w:r>
        <w:t xml:space="preserve"> This is so because a member of the store can rent out many DVD rentals during his or her time as a registered member. However, one rental, which is defined as one transaction where a copy of a DVD is rented out to a member at a certain price (that is subject to variability), involves only one member. Every rental is assigned a unique rental ID and thus this can only be associated with one member.</w:t>
      </w:r>
    </w:p>
    <w:p w14:paraId="38B3D6E4" w14:textId="7C3EA86C" w:rsidR="00CF626E" w:rsidRDefault="00CF626E" w:rsidP="0091711E">
      <w:pPr>
        <w:tabs>
          <w:tab w:val="left" w:pos="1144"/>
        </w:tabs>
        <w:jc w:val="both"/>
      </w:pPr>
      <w:r>
        <w:t xml:space="preserve">B. </w:t>
      </w:r>
      <w:r w:rsidR="0097268A">
        <w:t>The optionality of the relationship between Member and Re</w:t>
      </w:r>
      <w:r w:rsidR="00795FB4">
        <w:t xml:space="preserve">ntal is </w:t>
      </w:r>
      <w:proofErr w:type="spellStart"/>
      <w:r w:rsidR="00795FB4">
        <w:t>optional</w:t>
      </w:r>
      <w:proofErr w:type="gramStart"/>
      <w:r w:rsidR="00795FB4">
        <w:t>:</w:t>
      </w:r>
      <w:r w:rsidR="0097268A">
        <w:t>mandatory</w:t>
      </w:r>
      <w:proofErr w:type="spellEnd"/>
      <w:proofErr w:type="gramEnd"/>
      <w:r w:rsidR="0097268A">
        <w:t>. A</w:t>
      </w:r>
      <w:r w:rsidR="00CA271A">
        <w:t xml:space="preserve"> member can take out a rental, </w:t>
      </w:r>
      <w:r w:rsidR="0097268A">
        <w:t xml:space="preserve">but a </w:t>
      </w:r>
      <w:proofErr w:type="gramStart"/>
      <w:r w:rsidR="0097268A">
        <w:t>rental must be taken out by a member</w:t>
      </w:r>
      <w:proofErr w:type="gramEnd"/>
      <w:r w:rsidR="0097268A">
        <w:t>. Briefly, a member can exist independently of any</w:t>
      </w:r>
      <w:r w:rsidR="00CA271A">
        <w:t xml:space="preserve"> rentals under its account history. This might happen when a customer </w:t>
      </w:r>
      <w:r w:rsidR="00F0337D">
        <w:t xml:space="preserve">first </w:t>
      </w:r>
      <w:r w:rsidR="00CA271A">
        <w:t xml:space="preserve">registers to be a member, </w:t>
      </w:r>
      <w:r w:rsidR="00F0337D">
        <w:t xml:space="preserve">and does not have any rental history yet. However, a rental record cannot be recorded without a corresponding member. As described in the specification, </w:t>
      </w:r>
      <w:proofErr w:type="gramStart"/>
      <w:r w:rsidR="00F0337D">
        <w:t>DVD rentals can only be rented by a registered member</w:t>
      </w:r>
      <w:proofErr w:type="gramEnd"/>
      <w:r w:rsidR="00F0337D">
        <w:t>.</w:t>
      </w:r>
    </w:p>
    <w:p w14:paraId="4E38DE9A" w14:textId="77777777" w:rsidR="006C3FA1" w:rsidRDefault="006C3FA1" w:rsidP="0091711E">
      <w:pPr>
        <w:tabs>
          <w:tab w:val="left" w:pos="1144"/>
        </w:tabs>
        <w:jc w:val="both"/>
      </w:pPr>
    </w:p>
    <w:p w14:paraId="76C09CFF" w14:textId="77777777" w:rsidR="006C3FA1" w:rsidRDefault="006C3FA1" w:rsidP="0091711E">
      <w:pPr>
        <w:tabs>
          <w:tab w:val="left" w:pos="1144"/>
        </w:tabs>
        <w:jc w:val="both"/>
      </w:pPr>
    </w:p>
    <w:p w14:paraId="5653E7C9" w14:textId="77777777" w:rsidR="006C3FA1" w:rsidRDefault="006C3FA1" w:rsidP="0091711E">
      <w:pPr>
        <w:tabs>
          <w:tab w:val="left" w:pos="1144"/>
        </w:tabs>
        <w:jc w:val="both"/>
      </w:pPr>
    </w:p>
    <w:p w14:paraId="6BEFDB50" w14:textId="77777777" w:rsidR="006C3FA1" w:rsidRDefault="006C3FA1" w:rsidP="0091711E">
      <w:pPr>
        <w:tabs>
          <w:tab w:val="left" w:pos="1144"/>
        </w:tabs>
        <w:jc w:val="both"/>
      </w:pPr>
    </w:p>
    <w:p w14:paraId="2AC3A8D0" w14:textId="77777777" w:rsidR="00DD2797" w:rsidRDefault="00F0337D" w:rsidP="0091711E">
      <w:pPr>
        <w:tabs>
          <w:tab w:val="left" w:pos="1144"/>
        </w:tabs>
        <w:jc w:val="both"/>
      </w:pPr>
      <w:r>
        <w:t xml:space="preserve">2. </w:t>
      </w:r>
    </w:p>
    <w:p w14:paraId="76E2DE37" w14:textId="0D009F20" w:rsidR="00E55E15" w:rsidRDefault="00E55E15" w:rsidP="0091711E">
      <w:pPr>
        <w:tabs>
          <w:tab w:val="left" w:pos="1144"/>
        </w:tabs>
        <w:jc w:val="both"/>
      </w:pPr>
      <w:r>
        <w:rPr>
          <w:noProof/>
        </w:rPr>
        <w:drawing>
          <wp:inline distT="0" distB="0" distL="0" distR="0" wp14:anchorId="6BE533DD" wp14:editId="4E164F95">
            <wp:extent cx="5943600" cy="1110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6 02.39.4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10615"/>
                    </a:xfrm>
                    <a:prstGeom prst="rect">
                      <a:avLst/>
                    </a:prstGeom>
                  </pic:spPr>
                </pic:pic>
              </a:graphicData>
            </a:graphic>
          </wp:inline>
        </w:drawing>
      </w:r>
    </w:p>
    <w:p w14:paraId="58C3A417" w14:textId="38E4DDA9" w:rsidR="00F0337D" w:rsidRDefault="00DD2797" w:rsidP="0091711E">
      <w:pPr>
        <w:tabs>
          <w:tab w:val="left" w:pos="1144"/>
        </w:tabs>
        <w:jc w:val="both"/>
      </w:pPr>
      <w:r>
        <w:t xml:space="preserve">A. The relationship between Member and </w:t>
      </w:r>
      <w:proofErr w:type="spellStart"/>
      <w:r>
        <w:t>Exrental</w:t>
      </w:r>
      <w:proofErr w:type="spellEnd"/>
      <w:r>
        <w:t xml:space="preserve"> </w:t>
      </w:r>
      <w:r w:rsidR="00924D43">
        <w:t xml:space="preserve">is necessarily a 1:M. </w:t>
      </w:r>
      <w:proofErr w:type="gramStart"/>
      <w:r w:rsidR="00924D43">
        <w:t>Tellingly,</w:t>
      </w:r>
      <w:proofErr w:type="gramEnd"/>
      <w:r w:rsidR="00924D43">
        <w:t xml:space="preserve"> a member may purchase many </w:t>
      </w:r>
      <w:proofErr w:type="spellStart"/>
      <w:r w:rsidR="00924D43">
        <w:t>exrental</w:t>
      </w:r>
      <w:proofErr w:type="spellEnd"/>
      <w:r w:rsidR="00924D43">
        <w:t xml:space="preserve"> DVDs over the course of their registration with the DVD Store. However, each instance of an </w:t>
      </w:r>
      <w:proofErr w:type="spellStart"/>
      <w:r w:rsidR="00924D43">
        <w:t>exrental</w:t>
      </w:r>
      <w:proofErr w:type="spellEnd"/>
      <w:r w:rsidR="00924D43">
        <w:t xml:space="preserve"> will be recorded with one member number</w:t>
      </w:r>
      <w:r w:rsidR="004F0D07">
        <w:t xml:space="preserve">. In other words, the purchase of one </w:t>
      </w:r>
      <w:proofErr w:type="spellStart"/>
      <w:r w:rsidR="004F0D07">
        <w:t>exrental</w:t>
      </w:r>
      <w:proofErr w:type="spellEnd"/>
      <w:r w:rsidR="004F0D07">
        <w:t xml:space="preserve"> is associated with just one customer.</w:t>
      </w:r>
    </w:p>
    <w:p w14:paraId="525A389E" w14:textId="50FE8E2E" w:rsidR="00DD2797" w:rsidRDefault="00DD2797" w:rsidP="0091711E">
      <w:pPr>
        <w:tabs>
          <w:tab w:val="left" w:pos="1144"/>
        </w:tabs>
        <w:jc w:val="both"/>
      </w:pPr>
      <w:r>
        <w:t>B.</w:t>
      </w:r>
      <w:r w:rsidR="004F0D07">
        <w:t xml:space="preserve"> The optionality of </w:t>
      </w:r>
      <w:r w:rsidR="00AB76EF">
        <w:t xml:space="preserve">Member and </w:t>
      </w:r>
      <w:proofErr w:type="spellStart"/>
      <w:r w:rsidR="00AB76EF">
        <w:t>Exrental</w:t>
      </w:r>
      <w:proofErr w:type="spellEnd"/>
      <w:r w:rsidR="00AB76EF">
        <w:t xml:space="preserve"> is </w:t>
      </w:r>
      <w:proofErr w:type="spellStart"/>
      <w:r w:rsidR="00AB76EF">
        <w:t>optional:optional</w:t>
      </w:r>
      <w:proofErr w:type="spellEnd"/>
      <w:r w:rsidR="00AB76EF">
        <w:t xml:space="preserve">. Each member may choose to purchase an </w:t>
      </w:r>
      <w:proofErr w:type="spellStart"/>
      <w:r w:rsidR="00AB76EF">
        <w:t>exrental</w:t>
      </w:r>
      <w:proofErr w:type="spellEnd"/>
      <w:r w:rsidR="00AB76EF">
        <w:t xml:space="preserve">, but is not required to. Likewise, </w:t>
      </w:r>
      <w:proofErr w:type="gramStart"/>
      <w:r w:rsidR="00AB76EF">
        <w:t>each</w:t>
      </w:r>
      <w:r w:rsidR="00A539CB">
        <w:t xml:space="preserve"> </w:t>
      </w:r>
      <w:proofErr w:type="spellStart"/>
      <w:r w:rsidR="00A539CB">
        <w:t>exrental</w:t>
      </w:r>
      <w:proofErr w:type="spellEnd"/>
      <w:r w:rsidR="00A539CB">
        <w:t xml:space="preserve"> may be purchased by a member, or any member of the public that is not registered with the DVD store</w:t>
      </w:r>
      <w:proofErr w:type="gramEnd"/>
      <w:r w:rsidR="00A539CB">
        <w:t xml:space="preserve">. Therefore, </w:t>
      </w:r>
      <w:r w:rsidR="00A40556">
        <w:t xml:space="preserve">the relationship is best described as </w:t>
      </w:r>
      <w:proofErr w:type="spellStart"/>
      <w:r w:rsidR="00A40556">
        <w:t>optional:optiontal</w:t>
      </w:r>
      <w:proofErr w:type="spellEnd"/>
      <w:r w:rsidR="00A40556">
        <w:t>.</w:t>
      </w:r>
    </w:p>
    <w:p w14:paraId="717BA2D8" w14:textId="2F232E2F" w:rsidR="00DD2797" w:rsidRDefault="00DD2797" w:rsidP="0091711E">
      <w:pPr>
        <w:tabs>
          <w:tab w:val="left" w:pos="1144"/>
        </w:tabs>
        <w:jc w:val="both"/>
      </w:pPr>
      <w:r>
        <w:t>3.</w:t>
      </w:r>
    </w:p>
    <w:p w14:paraId="48F7E3D1" w14:textId="3106FF70" w:rsidR="00E55E15" w:rsidRDefault="00E55E15" w:rsidP="0091711E">
      <w:pPr>
        <w:tabs>
          <w:tab w:val="left" w:pos="1144"/>
        </w:tabs>
        <w:jc w:val="both"/>
      </w:pPr>
      <w:r>
        <w:rPr>
          <w:noProof/>
        </w:rPr>
        <w:drawing>
          <wp:inline distT="0" distB="0" distL="0" distR="0" wp14:anchorId="74824825" wp14:editId="78C0E634">
            <wp:extent cx="5943600" cy="1137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6 02.40.0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3A2269CC" w14:textId="19B17164" w:rsidR="00F0337D" w:rsidRDefault="00F0337D" w:rsidP="0091711E">
      <w:pPr>
        <w:tabs>
          <w:tab w:val="left" w:pos="1144"/>
        </w:tabs>
        <w:jc w:val="both"/>
      </w:pPr>
      <w:r>
        <w:t>A. The cardinality of the DV</w:t>
      </w:r>
      <w:r w:rsidR="0037602E">
        <w:t>D and Director relationship is many-to-many</w:t>
      </w:r>
      <w:r w:rsidR="006A06DC">
        <w:t>.</w:t>
      </w:r>
      <w:r w:rsidR="00BD2F85">
        <w:t xml:space="preserve"> </w:t>
      </w:r>
      <w:proofErr w:type="gramStart"/>
      <w:r w:rsidR="00BD2F85">
        <w:t>A DVD can be directed by several directors</w:t>
      </w:r>
      <w:proofErr w:type="gramEnd"/>
      <w:r w:rsidR="00BD2F85">
        <w:t xml:space="preserve"> and a director listed in this DB may have directed any number of DVD movies.</w:t>
      </w:r>
    </w:p>
    <w:p w14:paraId="73B7AB51" w14:textId="40EA0E6F" w:rsidR="00717985" w:rsidRDefault="00717985" w:rsidP="0091711E">
      <w:pPr>
        <w:tabs>
          <w:tab w:val="left" w:pos="1144"/>
        </w:tabs>
        <w:jc w:val="both"/>
      </w:pPr>
      <w:r>
        <w:t xml:space="preserve">B. </w:t>
      </w:r>
      <w:r w:rsidR="0037602E">
        <w:t>The optionality of the DVD and Director</w:t>
      </w:r>
      <w:r w:rsidR="00C15327">
        <w:t xml:space="preserve"> relationship is a </w:t>
      </w:r>
      <w:proofErr w:type="spellStart"/>
      <w:r w:rsidR="00C15327">
        <w:t>mandatory</w:t>
      </w:r>
      <w:proofErr w:type="gramStart"/>
      <w:r w:rsidR="00C15327">
        <w:t>:</w:t>
      </w:r>
      <w:r w:rsidR="0037602E">
        <w:t>mandatory</w:t>
      </w:r>
      <w:proofErr w:type="spellEnd"/>
      <w:proofErr w:type="gramEnd"/>
      <w:r w:rsidR="0037602E">
        <w:t xml:space="preserve"> one. A </w:t>
      </w:r>
      <w:proofErr w:type="gramStart"/>
      <w:r w:rsidR="0037602E">
        <w:t>DVD movie must be directed by a director</w:t>
      </w:r>
      <w:proofErr w:type="gramEnd"/>
      <w:r w:rsidR="0037602E">
        <w:t xml:space="preserve">, as no film is created without a director. Equally, a </w:t>
      </w:r>
      <w:proofErr w:type="gramStart"/>
      <w:r w:rsidR="0037602E">
        <w:t>director, that is listed in our database,</w:t>
      </w:r>
      <w:proofErr w:type="gramEnd"/>
      <w:r w:rsidR="0037602E">
        <w:t xml:space="preserve"> must be pertinent to at least one DVD. For the purposes of the current DB then, a director cannot ‘exist’ without a corresponding movie.</w:t>
      </w:r>
    </w:p>
    <w:p w14:paraId="030710E4" w14:textId="77777777" w:rsidR="000B04BD" w:rsidRDefault="000B04BD" w:rsidP="0091711E">
      <w:pPr>
        <w:tabs>
          <w:tab w:val="left" w:pos="1144"/>
        </w:tabs>
        <w:jc w:val="both"/>
      </w:pPr>
    </w:p>
    <w:p w14:paraId="411F9C2C" w14:textId="77777777" w:rsidR="000B04BD" w:rsidRDefault="000B04BD" w:rsidP="0091711E">
      <w:pPr>
        <w:tabs>
          <w:tab w:val="left" w:pos="1144"/>
        </w:tabs>
        <w:jc w:val="both"/>
      </w:pPr>
    </w:p>
    <w:p w14:paraId="639012A4" w14:textId="2F27FF1A" w:rsidR="00CA29A5" w:rsidRDefault="00DD2797" w:rsidP="0091711E">
      <w:pPr>
        <w:tabs>
          <w:tab w:val="left" w:pos="1144"/>
        </w:tabs>
        <w:jc w:val="both"/>
      </w:pPr>
      <w:r>
        <w:t>4</w:t>
      </w:r>
      <w:r w:rsidR="00CA29A5">
        <w:t>.</w:t>
      </w:r>
    </w:p>
    <w:p w14:paraId="1B4C3EB9" w14:textId="291A5212" w:rsidR="00E55E15" w:rsidRDefault="00CF424A" w:rsidP="0091711E">
      <w:pPr>
        <w:tabs>
          <w:tab w:val="left" w:pos="1144"/>
        </w:tabs>
        <w:jc w:val="both"/>
      </w:pPr>
      <w:r>
        <w:rPr>
          <w:noProof/>
        </w:rPr>
        <w:drawing>
          <wp:inline distT="0" distB="0" distL="0" distR="0" wp14:anchorId="71CB3E53" wp14:editId="5E553534">
            <wp:extent cx="5943600" cy="1172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6 02.40.3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210"/>
                    </a:xfrm>
                    <a:prstGeom prst="rect">
                      <a:avLst/>
                    </a:prstGeom>
                  </pic:spPr>
                </pic:pic>
              </a:graphicData>
            </a:graphic>
          </wp:inline>
        </w:drawing>
      </w:r>
    </w:p>
    <w:p w14:paraId="292811F2" w14:textId="1BEFC407" w:rsidR="00CA29A5" w:rsidRDefault="00CA29A5" w:rsidP="0091711E">
      <w:pPr>
        <w:tabs>
          <w:tab w:val="left" w:pos="1144"/>
        </w:tabs>
        <w:jc w:val="both"/>
      </w:pPr>
      <w:r>
        <w:t>A.</w:t>
      </w:r>
      <w:r w:rsidR="005A28B8">
        <w:t xml:space="preserve"> The relationship between DVD movie and Actor is many-to-many.</w:t>
      </w:r>
      <w:r w:rsidR="00F1271F">
        <w:t xml:space="preserve"> A DVD movie can contain many film actors. Likewise, a listed actor can feature in several DVD films.</w:t>
      </w:r>
    </w:p>
    <w:p w14:paraId="5861EE60" w14:textId="4C04EDA3" w:rsidR="00DD59EE" w:rsidRDefault="00DD59EE" w:rsidP="0091711E">
      <w:pPr>
        <w:tabs>
          <w:tab w:val="left" w:pos="1144"/>
        </w:tabs>
        <w:jc w:val="both"/>
      </w:pPr>
      <w:r>
        <w:t>B. The optionality of the DVD-Actor</w:t>
      </w:r>
      <w:r w:rsidR="001B1BED">
        <w:t xml:space="preserve"> relationship is </w:t>
      </w:r>
      <w:proofErr w:type="spellStart"/>
      <w:r w:rsidR="001B1BED">
        <w:t>optionality</w:t>
      </w:r>
      <w:proofErr w:type="gramStart"/>
      <w:r w:rsidR="001B1BED">
        <w:t>:</w:t>
      </w:r>
      <w:r>
        <w:t>mandatory</w:t>
      </w:r>
      <w:proofErr w:type="spellEnd"/>
      <w:proofErr w:type="gramEnd"/>
      <w:r>
        <w:t xml:space="preserve">. </w:t>
      </w:r>
      <w:r w:rsidR="007A5E44">
        <w:t>A DVD can contain actors but it does not have to. Films of genre such as documentary</w:t>
      </w:r>
      <w:r w:rsidR="00A07A92">
        <w:t xml:space="preserve"> (especially, about nature) rarely contain actors, for example, ‘March of the Penguins’.</w:t>
      </w:r>
      <w:r w:rsidR="00C73378">
        <w:t xml:space="preserve"> Another genre, animated films, similarly sometimes contain</w:t>
      </w:r>
      <w:r w:rsidR="00902FC7">
        <w:t>s</w:t>
      </w:r>
      <w:r w:rsidR="00C73378">
        <w:t xml:space="preserve"> no actors</w:t>
      </w:r>
      <w:r w:rsidR="00902FC7">
        <w:t xml:space="preserve"> to provide voices of characters</w:t>
      </w:r>
      <w:r w:rsidR="00C73378">
        <w:t xml:space="preserve">, e.g. ‘Tom and Jerry: The Movie’. </w:t>
      </w:r>
      <w:r w:rsidR="00DA37F0">
        <w:t>On the other hand, actors must feature in a DVD movie for inclusion in our database.</w:t>
      </w:r>
    </w:p>
    <w:p w14:paraId="74D50AC5" w14:textId="36BF0F68" w:rsidR="00B56DE3" w:rsidRDefault="00DD2797" w:rsidP="0091711E">
      <w:pPr>
        <w:tabs>
          <w:tab w:val="left" w:pos="1144"/>
        </w:tabs>
        <w:jc w:val="both"/>
      </w:pPr>
      <w:r>
        <w:t>5</w:t>
      </w:r>
      <w:r w:rsidR="00B56DE3">
        <w:t>.</w:t>
      </w:r>
    </w:p>
    <w:p w14:paraId="6610625A" w14:textId="5B4711BC" w:rsidR="0083451F" w:rsidRDefault="005231C2" w:rsidP="0091711E">
      <w:pPr>
        <w:tabs>
          <w:tab w:val="left" w:pos="1144"/>
        </w:tabs>
        <w:jc w:val="both"/>
      </w:pPr>
      <w:r>
        <w:rPr>
          <w:noProof/>
        </w:rPr>
        <w:drawing>
          <wp:inline distT="0" distB="0" distL="0" distR="0" wp14:anchorId="50805095" wp14:editId="50731962">
            <wp:extent cx="5943600" cy="1180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6 02.41.0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80465"/>
                    </a:xfrm>
                    <a:prstGeom prst="rect">
                      <a:avLst/>
                    </a:prstGeom>
                  </pic:spPr>
                </pic:pic>
              </a:graphicData>
            </a:graphic>
          </wp:inline>
        </w:drawing>
      </w:r>
    </w:p>
    <w:p w14:paraId="32735AC1" w14:textId="62BB36C2" w:rsidR="00B56DE3" w:rsidRDefault="00B56DE3" w:rsidP="0091711E">
      <w:pPr>
        <w:tabs>
          <w:tab w:val="left" w:pos="1144"/>
        </w:tabs>
        <w:jc w:val="both"/>
      </w:pPr>
      <w:r>
        <w:t xml:space="preserve">A. The DVD-Copy relationship is </w:t>
      </w:r>
      <w:r w:rsidR="001A483A">
        <w:t>1:M. A DVD movie can have sev</w:t>
      </w:r>
      <w:r w:rsidR="00754DDE">
        <w:t>eral copies of it. A copy is of one movie, however.</w:t>
      </w:r>
    </w:p>
    <w:p w14:paraId="23F0AA1F" w14:textId="2C9864FE" w:rsidR="00754DDE" w:rsidRDefault="00754DDE" w:rsidP="0091711E">
      <w:pPr>
        <w:tabs>
          <w:tab w:val="left" w:pos="1144"/>
        </w:tabs>
        <w:jc w:val="both"/>
      </w:pPr>
      <w:r>
        <w:t>B. The DVD-Copy re</w:t>
      </w:r>
      <w:r w:rsidR="008E6281">
        <w:t xml:space="preserve">lationship is also </w:t>
      </w:r>
      <w:proofErr w:type="spellStart"/>
      <w:r w:rsidR="008E6281">
        <w:t>mandatory</w:t>
      </w:r>
      <w:proofErr w:type="gramStart"/>
      <w:r w:rsidR="008E6281">
        <w:t>:</w:t>
      </w:r>
      <w:r>
        <w:t>mandatory</w:t>
      </w:r>
      <w:proofErr w:type="spellEnd"/>
      <w:proofErr w:type="gramEnd"/>
      <w:r>
        <w:t>. A DVD must have a copy to enable renting</w:t>
      </w:r>
      <w:r w:rsidR="00E655D9">
        <w:t>/selling</w:t>
      </w:r>
      <w:r>
        <w:t>. A copy must be of a DVD movie.</w:t>
      </w:r>
    </w:p>
    <w:p w14:paraId="070D0777" w14:textId="77777777" w:rsidR="007D1DE8" w:rsidRDefault="007D1DE8" w:rsidP="0091711E">
      <w:pPr>
        <w:tabs>
          <w:tab w:val="left" w:pos="1144"/>
        </w:tabs>
        <w:jc w:val="both"/>
      </w:pPr>
    </w:p>
    <w:p w14:paraId="19E415E2" w14:textId="77777777" w:rsidR="007D1DE8" w:rsidRDefault="007D1DE8" w:rsidP="0091711E">
      <w:pPr>
        <w:tabs>
          <w:tab w:val="left" w:pos="1144"/>
        </w:tabs>
        <w:jc w:val="both"/>
      </w:pPr>
    </w:p>
    <w:p w14:paraId="5E2834AC" w14:textId="77777777" w:rsidR="007D1DE8" w:rsidRDefault="007D1DE8" w:rsidP="0091711E">
      <w:pPr>
        <w:tabs>
          <w:tab w:val="left" w:pos="1144"/>
        </w:tabs>
        <w:jc w:val="both"/>
      </w:pPr>
    </w:p>
    <w:p w14:paraId="75389E37" w14:textId="65511EBA" w:rsidR="00B22756" w:rsidRDefault="00DD2797" w:rsidP="0091711E">
      <w:pPr>
        <w:tabs>
          <w:tab w:val="left" w:pos="1144"/>
        </w:tabs>
        <w:jc w:val="both"/>
      </w:pPr>
      <w:r>
        <w:t>6</w:t>
      </w:r>
      <w:r w:rsidR="00B22756">
        <w:t>.</w:t>
      </w:r>
    </w:p>
    <w:p w14:paraId="7F41FB99" w14:textId="3315B63F" w:rsidR="00CB2497" w:rsidRDefault="00CB2497" w:rsidP="0091711E">
      <w:pPr>
        <w:tabs>
          <w:tab w:val="left" w:pos="1144"/>
        </w:tabs>
        <w:jc w:val="both"/>
      </w:pPr>
      <w:r>
        <w:rPr>
          <w:noProof/>
        </w:rPr>
        <w:drawing>
          <wp:inline distT="0" distB="0" distL="0" distR="0" wp14:anchorId="62FD63DB" wp14:editId="71DF3A0D">
            <wp:extent cx="5943600" cy="1038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6 02.41.3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a:graphicData>
            </a:graphic>
          </wp:inline>
        </w:drawing>
      </w:r>
    </w:p>
    <w:p w14:paraId="181A8A56" w14:textId="0D9F73A3" w:rsidR="00B22756" w:rsidRDefault="00B22756" w:rsidP="0091711E">
      <w:pPr>
        <w:tabs>
          <w:tab w:val="left" w:pos="1144"/>
        </w:tabs>
        <w:jc w:val="both"/>
      </w:pPr>
      <w:r>
        <w:t xml:space="preserve">A. </w:t>
      </w:r>
      <w:r w:rsidR="00984A64">
        <w:t>The DVD-Character relationship is best perceived as a many-to-many (M</w:t>
      </w:r>
      <w:proofErr w:type="gramStart"/>
      <w:r w:rsidR="00984A64">
        <w:t>:N</w:t>
      </w:r>
      <w:proofErr w:type="gramEnd"/>
      <w:r w:rsidR="00984A64">
        <w:t xml:space="preserve">). A DVD can contain several characters (e.g. Twilight has a cast of several actors) and a character can star in several DVD movies (e.g. the character ‘Batman’ stars in several movies – all the Batman movies). </w:t>
      </w:r>
    </w:p>
    <w:p w14:paraId="749EE78A" w14:textId="040AC3E7" w:rsidR="005F711B" w:rsidRDefault="005F711B" w:rsidP="0091711E">
      <w:pPr>
        <w:tabs>
          <w:tab w:val="left" w:pos="1144"/>
        </w:tabs>
        <w:jc w:val="both"/>
      </w:pPr>
      <w:r>
        <w:t xml:space="preserve">B. The DVD-Character relationship </w:t>
      </w:r>
      <w:r w:rsidR="00A95865">
        <w:t xml:space="preserve">is characterized as </w:t>
      </w:r>
      <w:proofErr w:type="spellStart"/>
      <w:r w:rsidR="00A95865">
        <w:t>optional</w:t>
      </w:r>
      <w:proofErr w:type="gramStart"/>
      <w:r w:rsidR="00A95865">
        <w:t>:</w:t>
      </w:r>
      <w:r w:rsidR="00C3137C">
        <w:t>mandatory</w:t>
      </w:r>
      <w:proofErr w:type="spellEnd"/>
      <w:proofErr w:type="gramEnd"/>
      <w:r w:rsidR="00C3137C">
        <w:t xml:space="preserve"> relationship. A DVD may contain </w:t>
      </w:r>
      <w:r w:rsidR="00376960">
        <w:t>characters, but does not have to (e.g. documentaries). A character, if it is to be listed in our DB, must be part of at least one DVD movie.</w:t>
      </w:r>
    </w:p>
    <w:p w14:paraId="229B1428" w14:textId="5BDD0FA3" w:rsidR="00B057BB" w:rsidRDefault="00DD2797" w:rsidP="0091711E">
      <w:pPr>
        <w:tabs>
          <w:tab w:val="left" w:pos="1144"/>
        </w:tabs>
        <w:jc w:val="both"/>
      </w:pPr>
      <w:r>
        <w:t>7</w:t>
      </w:r>
      <w:r w:rsidR="00B057BB">
        <w:t>.</w:t>
      </w:r>
    </w:p>
    <w:p w14:paraId="1BC2F591" w14:textId="1C0C581D" w:rsidR="00CB2497" w:rsidRDefault="00CB2497" w:rsidP="0091711E">
      <w:pPr>
        <w:tabs>
          <w:tab w:val="left" w:pos="1144"/>
        </w:tabs>
        <w:jc w:val="both"/>
      </w:pPr>
      <w:r>
        <w:rPr>
          <w:noProof/>
        </w:rPr>
        <w:drawing>
          <wp:inline distT="0" distB="0" distL="0" distR="0" wp14:anchorId="209D1672" wp14:editId="61F9AB55">
            <wp:extent cx="5943600" cy="1221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6 02.41.5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21740"/>
                    </a:xfrm>
                    <a:prstGeom prst="rect">
                      <a:avLst/>
                    </a:prstGeom>
                  </pic:spPr>
                </pic:pic>
              </a:graphicData>
            </a:graphic>
          </wp:inline>
        </w:drawing>
      </w:r>
    </w:p>
    <w:p w14:paraId="42B315AD" w14:textId="6BC6333B" w:rsidR="00B057BB" w:rsidRDefault="00B057BB" w:rsidP="0091711E">
      <w:pPr>
        <w:tabs>
          <w:tab w:val="left" w:pos="1144"/>
        </w:tabs>
        <w:jc w:val="both"/>
      </w:pPr>
      <w:r>
        <w:t xml:space="preserve">A. </w:t>
      </w:r>
      <w:r w:rsidR="00401B5B">
        <w:t xml:space="preserve">The Rental-Copy relationship can be depicted as a many-to-one. A DVD rental is a transaction including only one copy. </w:t>
      </w:r>
      <w:r w:rsidR="00A12B90">
        <w:t>A copy of a D</w:t>
      </w:r>
      <w:r w:rsidR="000707B3">
        <w:t>VD movie, however, can be rented</w:t>
      </w:r>
      <w:r w:rsidR="00A12B90">
        <w:t xml:space="preserve"> many times</w:t>
      </w:r>
      <w:r w:rsidR="008E25E4">
        <w:t>.</w:t>
      </w:r>
    </w:p>
    <w:p w14:paraId="24D185EE" w14:textId="77777777" w:rsidR="00C15FC4" w:rsidRDefault="008E25E4" w:rsidP="0091711E">
      <w:pPr>
        <w:tabs>
          <w:tab w:val="left" w:pos="1144"/>
        </w:tabs>
        <w:jc w:val="both"/>
      </w:pPr>
      <w:r>
        <w:t xml:space="preserve">B. </w:t>
      </w:r>
      <w:r w:rsidR="007A1773">
        <w:t xml:space="preserve">The relationship between rental and copies is </w:t>
      </w:r>
      <w:r w:rsidR="0090727E">
        <w:t>invariably mandatory-to-</w:t>
      </w:r>
      <w:r w:rsidR="00513C39">
        <w:t>optional.</w:t>
      </w:r>
      <w:r w:rsidR="0090727E">
        <w:t xml:space="preserve"> A rental transaction must be of one DVD copy. Further, a copy can be a rental, but not exclusively, as a copy of a movie can also be available in the form of an </w:t>
      </w:r>
      <w:proofErr w:type="spellStart"/>
      <w:r w:rsidR="0090727E">
        <w:t>exrental</w:t>
      </w:r>
      <w:proofErr w:type="spellEnd"/>
      <w:r w:rsidR="0090727E">
        <w:t>.</w:t>
      </w:r>
    </w:p>
    <w:p w14:paraId="2E8EE978" w14:textId="77777777" w:rsidR="007D3400" w:rsidRDefault="007D3400" w:rsidP="0091711E">
      <w:pPr>
        <w:tabs>
          <w:tab w:val="left" w:pos="1144"/>
        </w:tabs>
        <w:jc w:val="both"/>
      </w:pPr>
    </w:p>
    <w:p w14:paraId="3B9F75B6" w14:textId="77777777" w:rsidR="007D3400" w:rsidRDefault="007D3400" w:rsidP="0091711E">
      <w:pPr>
        <w:tabs>
          <w:tab w:val="left" w:pos="1144"/>
        </w:tabs>
        <w:jc w:val="both"/>
      </w:pPr>
    </w:p>
    <w:p w14:paraId="6F73AE24" w14:textId="77777777" w:rsidR="007D3400" w:rsidRDefault="007D3400" w:rsidP="0091711E">
      <w:pPr>
        <w:tabs>
          <w:tab w:val="left" w:pos="1144"/>
        </w:tabs>
        <w:jc w:val="both"/>
      </w:pPr>
    </w:p>
    <w:p w14:paraId="7D11F58B" w14:textId="04ED0697" w:rsidR="00C15FC4" w:rsidRDefault="00DD2797" w:rsidP="0091711E">
      <w:pPr>
        <w:tabs>
          <w:tab w:val="left" w:pos="1144"/>
        </w:tabs>
        <w:jc w:val="both"/>
      </w:pPr>
      <w:r>
        <w:t>8</w:t>
      </w:r>
      <w:r w:rsidR="00C15FC4">
        <w:t>.</w:t>
      </w:r>
    </w:p>
    <w:p w14:paraId="422EB98A" w14:textId="4CD8EC33" w:rsidR="00CB2497" w:rsidRDefault="007F1208" w:rsidP="0091711E">
      <w:pPr>
        <w:tabs>
          <w:tab w:val="left" w:pos="1144"/>
        </w:tabs>
        <w:jc w:val="both"/>
      </w:pPr>
      <w:r>
        <w:rPr>
          <w:noProof/>
        </w:rPr>
        <w:drawing>
          <wp:inline distT="0" distB="0" distL="0" distR="0" wp14:anchorId="38EA4EBF" wp14:editId="7FC648EF">
            <wp:extent cx="5943600" cy="1198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6 02.42.2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98880"/>
                    </a:xfrm>
                    <a:prstGeom prst="rect">
                      <a:avLst/>
                    </a:prstGeom>
                  </pic:spPr>
                </pic:pic>
              </a:graphicData>
            </a:graphic>
          </wp:inline>
        </w:drawing>
      </w:r>
    </w:p>
    <w:p w14:paraId="694B79F3" w14:textId="77777777" w:rsidR="005A307A" w:rsidRDefault="00C15FC4" w:rsidP="0091711E">
      <w:pPr>
        <w:tabs>
          <w:tab w:val="left" w:pos="1144"/>
        </w:tabs>
        <w:jc w:val="both"/>
      </w:pPr>
      <w:r>
        <w:t xml:space="preserve">A. </w:t>
      </w:r>
      <w:r w:rsidR="007F0FCE">
        <w:t xml:space="preserve">The relationship between Actor and Character is many-to-many. </w:t>
      </w:r>
      <w:r w:rsidR="009E261A">
        <w:t xml:space="preserve">One actor can have multiple character aliases in their career, e.g. Angeline Jolie plays Lara Croft in Tomb Raider, and Mrs. Smith in Mr. &amp; Mrs. Smith. </w:t>
      </w:r>
      <w:proofErr w:type="gramStart"/>
      <w:r w:rsidR="0086797C">
        <w:t>One character can also be played by many actors</w:t>
      </w:r>
      <w:proofErr w:type="gramEnd"/>
      <w:r w:rsidR="0086797C">
        <w:t xml:space="preserve">. An illustrative example of the latter case is in the movie Jane Eyre where </w:t>
      </w:r>
      <w:proofErr w:type="gramStart"/>
      <w:r w:rsidR="0086797C">
        <w:t>Jane is played by a young actress in scenes of her as a young girl</w:t>
      </w:r>
      <w:proofErr w:type="gramEnd"/>
      <w:r w:rsidR="0086797C">
        <w:t xml:space="preserve">, and then she is played again by a different actress when showing Jane as a governess with many suitors. </w:t>
      </w:r>
    </w:p>
    <w:p w14:paraId="23F3878A" w14:textId="77777777" w:rsidR="00B049D9" w:rsidRDefault="005A307A" w:rsidP="0091711E">
      <w:pPr>
        <w:tabs>
          <w:tab w:val="left" w:pos="1144"/>
        </w:tabs>
        <w:jc w:val="both"/>
      </w:pPr>
      <w:r>
        <w:t xml:space="preserve">B. </w:t>
      </w:r>
      <w:r w:rsidR="002B43DF">
        <w:t>The Actor-Character relationship is further ascribed as mandatory-to-optional.</w:t>
      </w:r>
      <w:r w:rsidR="00D72663">
        <w:t xml:space="preserve"> </w:t>
      </w:r>
      <w:r w:rsidR="00B74B9F">
        <w:t xml:space="preserve">An actor must play at least one character to be included in our database. </w:t>
      </w:r>
      <w:r w:rsidR="00B049D9">
        <w:t>A character, in contrast, can be listed in our DB without an accompanying actor. This occurs when a character is animated, and is not voiced by an actor.</w:t>
      </w:r>
    </w:p>
    <w:p w14:paraId="2A92B6F0" w14:textId="0BCEFE78" w:rsidR="00B049D9" w:rsidRDefault="00DD2797" w:rsidP="0091711E">
      <w:pPr>
        <w:tabs>
          <w:tab w:val="left" w:pos="1144"/>
        </w:tabs>
        <w:jc w:val="both"/>
      </w:pPr>
      <w:r>
        <w:t>9</w:t>
      </w:r>
      <w:r w:rsidR="00B049D9">
        <w:t>.</w:t>
      </w:r>
    </w:p>
    <w:p w14:paraId="61D8BD41" w14:textId="27E26343" w:rsidR="00176D46" w:rsidRDefault="00176D46" w:rsidP="0091711E">
      <w:pPr>
        <w:tabs>
          <w:tab w:val="left" w:pos="1144"/>
        </w:tabs>
        <w:jc w:val="both"/>
      </w:pPr>
      <w:r>
        <w:rPr>
          <w:noProof/>
        </w:rPr>
        <w:drawing>
          <wp:inline distT="0" distB="0" distL="0" distR="0" wp14:anchorId="3306BDF5" wp14:editId="7933446B">
            <wp:extent cx="5943600" cy="1237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6 02.43.0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37615"/>
                    </a:xfrm>
                    <a:prstGeom prst="rect">
                      <a:avLst/>
                    </a:prstGeom>
                  </pic:spPr>
                </pic:pic>
              </a:graphicData>
            </a:graphic>
          </wp:inline>
        </w:drawing>
      </w:r>
    </w:p>
    <w:p w14:paraId="691F3170" w14:textId="77777777" w:rsidR="007E34D4" w:rsidRDefault="00B049D9" w:rsidP="0091711E">
      <w:pPr>
        <w:tabs>
          <w:tab w:val="left" w:pos="1144"/>
        </w:tabs>
        <w:jc w:val="both"/>
      </w:pPr>
      <w:r>
        <w:t xml:space="preserve">A. The relationship between Copy and </w:t>
      </w:r>
      <w:proofErr w:type="spellStart"/>
      <w:r>
        <w:t>Exrental</w:t>
      </w:r>
      <w:proofErr w:type="spellEnd"/>
      <w:r>
        <w:t xml:space="preserve"> is a one-to-one. This is due to the fact that a copy </w:t>
      </w:r>
      <w:r w:rsidR="00AA26BF">
        <w:t xml:space="preserve">can be used for selling once (an </w:t>
      </w:r>
      <w:proofErr w:type="spellStart"/>
      <w:r w:rsidR="00AA26BF">
        <w:t>exrental</w:t>
      </w:r>
      <w:proofErr w:type="spellEnd"/>
      <w:r w:rsidR="00AA26BF">
        <w:t xml:space="preserve">). An </w:t>
      </w:r>
      <w:proofErr w:type="spellStart"/>
      <w:r w:rsidR="00AA26BF">
        <w:t>exrental</w:t>
      </w:r>
      <w:proofErr w:type="spellEnd"/>
      <w:r w:rsidR="00AA26BF">
        <w:t xml:space="preserve"> DVD is of one copy of that movie.</w:t>
      </w:r>
    </w:p>
    <w:p w14:paraId="16E32CE3" w14:textId="4122BEFF" w:rsidR="001E744E" w:rsidRDefault="007E34D4" w:rsidP="0091711E">
      <w:pPr>
        <w:tabs>
          <w:tab w:val="left" w:pos="1144"/>
        </w:tabs>
        <w:jc w:val="both"/>
      </w:pPr>
      <w:r>
        <w:t xml:space="preserve">B. The relationship between Copy and </w:t>
      </w:r>
      <w:proofErr w:type="spellStart"/>
      <w:r w:rsidR="004D2136">
        <w:t>Exrental</w:t>
      </w:r>
      <w:proofErr w:type="spellEnd"/>
      <w:r w:rsidR="004D2136">
        <w:t xml:space="preserve"> is also an </w:t>
      </w:r>
      <w:proofErr w:type="spellStart"/>
      <w:r w:rsidR="004D2136">
        <w:t>optional</w:t>
      </w:r>
      <w:proofErr w:type="gramStart"/>
      <w:r w:rsidR="004D2136">
        <w:t>:</w:t>
      </w:r>
      <w:r>
        <w:t>mandatory</w:t>
      </w:r>
      <w:proofErr w:type="spellEnd"/>
      <w:proofErr w:type="gramEnd"/>
      <w:r>
        <w:t xml:space="preserve"> one. A copy of </w:t>
      </w:r>
      <w:r w:rsidR="004F4524">
        <w:t xml:space="preserve">a </w:t>
      </w:r>
      <w:r>
        <w:t xml:space="preserve">movie can be sold as an </w:t>
      </w:r>
      <w:proofErr w:type="spellStart"/>
      <w:r>
        <w:t>exrental</w:t>
      </w:r>
      <w:proofErr w:type="spellEnd"/>
      <w:r>
        <w:t xml:space="preserve"> or rented as a rental. Thus, this side is optional. </w:t>
      </w:r>
      <w:r w:rsidR="00055CF8">
        <w:t xml:space="preserve">An entry of an </w:t>
      </w:r>
      <w:proofErr w:type="spellStart"/>
      <w:r w:rsidR="00055CF8">
        <w:t>exrental</w:t>
      </w:r>
      <w:proofErr w:type="spellEnd"/>
      <w:r w:rsidR="00055CF8">
        <w:t xml:space="preserve"> must be of a copy of a DVD, however. </w:t>
      </w:r>
    </w:p>
    <w:p w14:paraId="5055D102" w14:textId="77777777" w:rsidR="006922AC" w:rsidRDefault="006922AC" w:rsidP="0091711E">
      <w:pPr>
        <w:tabs>
          <w:tab w:val="left" w:pos="1144"/>
        </w:tabs>
        <w:jc w:val="both"/>
      </w:pPr>
    </w:p>
    <w:p w14:paraId="07402135" w14:textId="353B8C51" w:rsidR="006922AC" w:rsidRDefault="006922AC" w:rsidP="0091711E">
      <w:pPr>
        <w:tabs>
          <w:tab w:val="left" w:pos="1144"/>
        </w:tabs>
        <w:jc w:val="both"/>
      </w:pPr>
      <w:proofErr w:type="gramStart"/>
      <w:r>
        <w:t>A diagrammatic version of the relationships are</w:t>
      </w:r>
      <w:proofErr w:type="gramEnd"/>
      <w:r>
        <w:t xml:space="preserve"> </w:t>
      </w:r>
      <w:r w:rsidR="0016324F">
        <w:t>shown on the next page.</w:t>
      </w:r>
    </w:p>
    <w:p w14:paraId="6CF68430" w14:textId="135F5430" w:rsidR="001E744E" w:rsidRDefault="00491878" w:rsidP="0091711E">
      <w:pPr>
        <w:tabs>
          <w:tab w:val="left" w:pos="1144"/>
        </w:tabs>
        <w:jc w:val="both"/>
      </w:pPr>
      <w:r>
        <w:rPr>
          <w:noProof/>
        </w:rPr>
        <w:drawing>
          <wp:inline distT="0" distB="0" distL="0" distR="0" wp14:anchorId="6617924F" wp14:editId="3403DDC3">
            <wp:extent cx="4457700" cy="7341870"/>
            <wp:effectExtent l="0" t="0" r="1270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6).png"/>
                    <pic:cNvPicPr/>
                  </pic:nvPicPr>
                  <pic:blipFill>
                    <a:blip r:embed="rId21">
                      <a:extLst>
                        <a:ext uri="{28A0092B-C50C-407E-A947-70E740481C1C}">
                          <a14:useLocalDpi xmlns:a14="http://schemas.microsoft.com/office/drawing/2010/main" val="0"/>
                        </a:ext>
                      </a:extLst>
                    </a:blip>
                    <a:stretch>
                      <a:fillRect/>
                    </a:stretch>
                  </pic:blipFill>
                  <pic:spPr>
                    <a:xfrm>
                      <a:off x="0" y="0"/>
                      <a:ext cx="4457700" cy="7341870"/>
                    </a:xfrm>
                    <a:prstGeom prst="rect">
                      <a:avLst/>
                    </a:prstGeom>
                  </pic:spPr>
                </pic:pic>
              </a:graphicData>
            </a:graphic>
          </wp:inline>
        </w:drawing>
      </w:r>
    </w:p>
    <w:p w14:paraId="3778E9FC" w14:textId="627E195B" w:rsidR="00322A41" w:rsidRDefault="00CC4B0A" w:rsidP="00650B4F">
      <w:pPr>
        <w:pStyle w:val="Heading3"/>
      </w:pPr>
      <w:bookmarkStart w:id="9" w:name="_Toc257493513"/>
      <w:r>
        <w:t>Step 7: Removing Redundant Relationships</w:t>
      </w:r>
      <w:bookmarkEnd w:id="9"/>
      <w:r>
        <w:t xml:space="preserve"> </w:t>
      </w:r>
    </w:p>
    <w:p w14:paraId="31ACF76A" w14:textId="77777777" w:rsidR="001A5DCB" w:rsidRDefault="001A5DCB" w:rsidP="001A5DCB"/>
    <w:p w14:paraId="77393C5A" w14:textId="24FB0B87" w:rsidR="001A5DCB" w:rsidRPr="001A5DCB" w:rsidRDefault="001A5DCB" w:rsidP="001A5DCB">
      <w:r>
        <w:t xml:space="preserve">The relationship between Member and </w:t>
      </w:r>
      <w:proofErr w:type="spellStart"/>
      <w:r>
        <w:t>Exrental</w:t>
      </w:r>
      <w:proofErr w:type="spellEnd"/>
      <w:r>
        <w:t xml:space="preserve"> is deemed redundant. Our database does not need to store information about what </w:t>
      </w:r>
      <w:proofErr w:type="spellStart"/>
      <w:r>
        <w:t>exrental</w:t>
      </w:r>
      <w:proofErr w:type="spellEnd"/>
      <w:r>
        <w:t xml:space="preserve"> </w:t>
      </w:r>
      <w:proofErr w:type="gramStart"/>
      <w:r>
        <w:t>DVDs were purchased by which members</w:t>
      </w:r>
      <w:proofErr w:type="gramEnd"/>
      <w:r>
        <w:t>, as they could be purchased by members of the public too, for which no record is necessary. Therefore, this relationship can be removed (see diagram below)</w:t>
      </w:r>
      <w:r w:rsidR="001426DA">
        <w:t xml:space="preserve"> to reveal our final set of relationships</w:t>
      </w:r>
      <w:r>
        <w:t>.</w:t>
      </w:r>
    </w:p>
    <w:p w14:paraId="561B79F2" w14:textId="2BB3A16D" w:rsidR="008E25E4" w:rsidRDefault="00513C39" w:rsidP="0091711E">
      <w:pPr>
        <w:tabs>
          <w:tab w:val="left" w:pos="1144"/>
        </w:tabs>
        <w:jc w:val="both"/>
      </w:pPr>
      <w:r>
        <w:t xml:space="preserve"> </w:t>
      </w:r>
      <w:r w:rsidR="00491878">
        <w:rPr>
          <w:noProof/>
        </w:rPr>
        <w:drawing>
          <wp:inline distT="0" distB="0" distL="0" distR="0" wp14:anchorId="5741FCA8" wp14:editId="7CB3FC1F">
            <wp:extent cx="3602990" cy="617220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7).png"/>
                    <pic:cNvPicPr/>
                  </pic:nvPicPr>
                  <pic:blipFill>
                    <a:blip r:embed="rId22">
                      <a:extLst>
                        <a:ext uri="{28A0092B-C50C-407E-A947-70E740481C1C}">
                          <a14:useLocalDpi xmlns:a14="http://schemas.microsoft.com/office/drawing/2010/main" val="0"/>
                        </a:ext>
                      </a:extLst>
                    </a:blip>
                    <a:stretch>
                      <a:fillRect/>
                    </a:stretch>
                  </pic:blipFill>
                  <pic:spPr>
                    <a:xfrm>
                      <a:off x="0" y="0"/>
                      <a:ext cx="3603416" cy="6172930"/>
                    </a:xfrm>
                    <a:prstGeom prst="rect">
                      <a:avLst/>
                    </a:prstGeom>
                  </pic:spPr>
                </pic:pic>
              </a:graphicData>
            </a:graphic>
          </wp:inline>
        </w:drawing>
      </w:r>
      <w:bookmarkStart w:id="10" w:name="_GoBack"/>
      <w:bookmarkEnd w:id="10"/>
    </w:p>
    <w:p w14:paraId="1E0CCDE5" w14:textId="6C43939E" w:rsidR="002542EC" w:rsidRDefault="002542EC" w:rsidP="0091711E">
      <w:pPr>
        <w:tabs>
          <w:tab w:val="left" w:pos="1144"/>
        </w:tabs>
        <w:jc w:val="both"/>
      </w:pPr>
      <w:r>
        <w:t>Now, our final relationships look like the following:</w:t>
      </w:r>
    </w:p>
    <w:p w14:paraId="75A0DE3C" w14:textId="51571860" w:rsidR="00B057BB" w:rsidRDefault="00491878" w:rsidP="0091711E">
      <w:pPr>
        <w:tabs>
          <w:tab w:val="left" w:pos="1144"/>
        </w:tabs>
        <w:jc w:val="both"/>
      </w:pPr>
      <w:r w:rsidRPr="00491878">
        <w:rPr>
          <w:noProof/>
        </w:rPr>
        <w:drawing>
          <wp:inline distT="0" distB="0" distL="0" distR="0" wp14:anchorId="154EF637" wp14:editId="11485F92">
            <wp:extent cx="4627714" cy="76877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D_assignment_draft_1 (2).png"/>
                    <pic:cNvPicPr/>
                  </pic:nvPicPr>
                  <pic:blipFill>
                    <a:blip r:embed="rId23">
                      <a:extLst>
                        <a:ext uri="{28A0092B-C50C-407E-A947-70E740481C1C}">
                          <a14:useLocalDpi xmlns:a14="http://schemas.microsoft.com/office/drawing/2010/main" val="0"/>
                        </a:ext>
                      </a:extLst>
                    </a:blip>
                    <a:stretch>
                      <a:fillRect/>
                    </a:stretch>
                  </pic:blipFill>
                  <pic:spPr>
                    <a:xfrm>
                      <a:off x="0" y="0"/>
                      <a:ext cx="4627714" cy="7687733"/>
                    </a:xfrm>
                    <a:prstGeom prst="rect">
                      <a:avLst/>
                    </a:prstGeom>
                  </pic:spPr>
                </pic:pic>
              </a:graphicData>
            </a:graphic>
          </wp:inline>
        </w:drawing>
      </w:r>
    </w:p>
    <w:p w14:paraId="1A127AD2" w14:textId="6D90A24C" w:rsidR="00FB2F91" w:rsidRDefault="00FB2F91" w:rsidP="0091711E">
      <w:pPr>
        <w:tabs>
          <w:tab w:val="left" w:pos="1144"/>
        </w:tabs>
        <w:jc w:val="both"/>
      </w:pPr>
      <w:r w:rsidRPr="000014AC">
        <w:rPr>
          <w:i/>
        </w:rPr>
        <w:t>ERD</w:t>
      </w:r>
      <w:r w:rsidR="0041051D" w:rsidRPr="000014AC">
        <w:rPr>
          <w:i/>
        </w:rPr>
        <w:t xml:space="preserve"> Draft 1</w:t>
      </w:r>
      <w:r w:rsidR="0041051D">
        <w:t xml:space="preserve">: </w:t>
      </w:r>
      <w:r w:rsidR="00DA6316">
        <w:t>At this point</w:t>
      </w:r>
      <w:r w:rsidR="000626C1">
        <w:t xml:space="preserve"> in the iterative process</w:t>
      </w:r>
      <w:r w:rsidR="00DA6316">
        <w:t xml:space="preserve">, my thinking </w:t>
      </w:r>
      <w:r w:rsidR="007A4663">
        <w:t xml:space="preserve">precluded the association between Character and Actor. Specifically, I did not ascribe a relationship here, as I thought customers would simply search for a film based on a </w:t>
      </w:r>
      <w:proofErr w:type="spellStart"/>
      <w:r w:rsidR="007A4663">
        <w:t>favourite</w:t>
      </w:r>
      <w:proofErr w:type="spellEnd"/>
      <w:r w:rsidR="007A4663">
        <w:t xml:space="preserve"> actor. This was a myopic viewpoint, as it did not facilitate occasions where customers wanted to </w:t>
      </w:r>
      <w:r w:rsidR="00FB604E">
        <w:t>retrieve</w:t>
      </w:r>
      <w:r w:rsidR="004857F6">
        <w:t xml:space="preserve"> the character </w:t>
      </w:r>
      <w:r w:rsidR="00411EB4">
        <w:t xml:space="preserve">a particular actor </w:t>
      </w:r>
      <w:r w:rsidR="004857F6">
        <w:t>played in a</w:t>
      </w:r>
      <w:r w:rsidR="000D3D54">
        <w:t xml:space="preserve"> </w:t>
      </w:r>
      <w:proofErr w:type="gramStart"/>
      <w:r w:rsidR="000D3D54">
        <w:t>DVD, that</w:t>
      </w:r>
      <w:proofErr w:type="gramEnd"/>
      <w:r w:rsidR="000D3D54">
        <w:t xml:space="preserve"> is connecting the characters and actors of a movie</w:t>
      </w:r>
      <w:r w:rsidR="007A4663">
        <w:t>.</w:t>
      </w:r>
    </w:p>
    <w:p w14:paraId="46CE92E9" w14:textId="43B59DEA" w:rsidR="0041051D" w:rsidRPr="00781C35" w:rsidRDefault="001467E8" w:rsidP="0091711E">
      <w:pPr>
        <w:tabs>
          <w:tab w:val="left" w:pos="1144"/>
        </w:tabs>
        <w:jc w:val="both"/>
      </w:pPr>
      <w:r>
        <w:rPr>
          <w:noProof/>
        </w:rPr>
        <w:drawing>
          <wp:inline distT="0" distB="0" distL="0" distR="0" wp14:anchorId="297804C8" wp14:editId="6D4054BC">
            <wp:extent cx="5943600" cy="7252970"/>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d_full_erd (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252970"/>
                    </a:xfrm>
                    <a:prstGeom prst="rect">
                      <a:avLst/>
                    </a:prstGeom>
                  </pic:spPr>
                </pic:pic>
              </a:graphicData>
            </a:graphic>
          </wp:inline>
        </w:drawing>
      </w:r>
    </w:p>
    <w:p w14:paraId="693FE60E" w14:textId="2CE2D657" w:rsidR="0091711E" w:rsidRPr="0091711E" w:rsidRDefault="0091711E" w:rsidP="0091711E">
      <w:pPr>
        <w:tabs>
          <w:tab w:val="left" w:pos="1144"/>
        </w:tabs>
        <w:jc w:val="both"/>
      </w:pPr>
    </w:p>
    <w:p w14:paraId="203BD8F2" w14:textId="1FD76886" w:rsidR="00810C29" w:rsidRDefault="00810C29" w:rsidP="00C71C53">
      <w:pPr>
        <w:pStyle w:val="Heading3"/>
      </w:pPr>
    </w:p>
    <w:p w14:paraId="32FE90F5" w14:textId="3843CEB2" w:rsidR="00597534" w:rsidRDefault="00597534" w:rsidP="00597534"/>
    <w:p w14:paraId="5A690F22" w14:textId="28CEB4B6" w:rsidR="00DC48F6" w:rsidRDefault="00DC48F6" w:rsidP="00597534">
      <w:r w:rsidRPr="00217AD4">
        <w:rPr>
          <w:i/>
        </w:rPr>
        <w:t>ERD Draft 2</w:t>
      </w:r>
      <w:r w:rsidR="00D3759B">
        <w:rPr>
          <w:i/>
        </w:rPr>
        <w:t xml:space="preserve"> - Final</w:t>
      </w:r>
      <w:r>
        <w:t>: My final and revised ERD reflects the new relationship between Character and Actor, which represents a M</w:t>
      </w:r>
      <w:proofErr w:type="gramStart"/>
      <w:r>
        <w:t>:M</w:t>
      </w:r>
      <w:proofErr w:type="gramEnd"/>
      <w:r>
        <w:t xml:space="preserve"> relationship (which necessitates a junction table). This is</w:t>
      </w:r>
      <w:r w:rsidR="00EC4E94">
        <w:t xml:space="preserve"> a</w:t>
      </w:r>
      <w:r>
        <w:t xml:space="preserve"> much more complete, and complex design that </w:t>
      </w:r>
      <w:r w:rsidR="0054145D">
        <w:t>accommodates</w:t>
      </w:r>
      <w:r>
        <w:t xml:space="preserve"> </w:t>
      </w:r>
      <w:r w:rsidR="00CD510F">
        <w:t>a wide search for films based on the customer’s k</w:t>
      </w:r>
      <w:r w:rsidR="00022834">
        <w:t>nowledge of characters and actors</w:t>
      </w:r>
      <w:r w:rsidR="00BB4377">
        <w:t xml:space="preserve"> in DVDs.</w:t>
      </w:r>
    </w:p>
    <w:p w14:paraId="6B0BE70F" w14:textId="11F2BCC0" w:rsidR="00597534" w:rsidRDefault="00597534" w:rsidP="00597534"/>
    <w:p w14:paraId="42AC2568" w14:textId="4C5DFC80" w:rsidR="00597534" w:rsidRDefault="00C96972" w:rsidP="00597534">
      <w:r>
        <w:rPr>
          <w:noProof/>
        </w:rPr>
        <w:drawing>
          <wp:inline distT="0" distB="0" distL="0" distR="0" wp14:anchorId="4CAC880D" wp14:editId="6441B80B">
            <wp:extent cx="5943600" cy="7330440"/>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d_full_erd (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330440"/>
                    </a:xfrm>
                    <a:prstGeom prst="rect">
                      <a:avLst/>
                    </a:prstGeom>
                  </pic:spPr>
                </pic:pic>
              </a:graphicData>
            </a:graphic>
          </wp:inline>
        </w:drawing>
      </w:r>
    </w:p>
    <w:p w14:paraId="63BB6154" w14:textId="0528C6EA" w:rsidR="007417C0" w:rsidRDefault="007417C0" w:rsidP="00597534"/>
    <w:p w14:paraId="72F07813" w14:textId="77777777" w:rsidR="00850387" w:rsidRDefault="00850387" w:rsidP="00597534"/>
    <w:p w14:paraId="0E3B76E1" w14:textId="77777777" w:rsidR="00850387" w:rsidRDefault="00850387" w:rsidP="00597534"/>
    <w:p w14:paraId="1A4C4086" w14:textId="77777777" w:rsidR="00850387" w:rsidRDefault="00850387" w:rsidP="00597534"/>
    <w:p w14:paraId="7A5423A7" w14:textId="77777777" w:rsidR="00850387" w:rsidRDefault="00850387" w:rsidP="00597534"/>
    <w:p w14:paraId="08E8A8BF" w14:textId="77777777" w:rsidR="00850387" w:rsidRDefault="00850387" w:rsidP="00597534"/>
    <w:p w14:paraId="609E4A3A" w14:textId="77777777" w:rsidR="00850387" w:rsidRDefault="00850387" w:rsidP="00597534"/>
    <w:p w14:paraId="33927EAB" w14:textId="77777777" w:rsidR="00850387" w:rsidRDefault="00850387" w:rsidP="00597534"/>
    <w:p w14:paraId="161239AB" w14:textId="77777777" w:rsidR="00850387" w:rsidRDefault="00850387" w:rsidP="00597534"/>
    <w:p w14:paraId="543B1CE7" w14:textId="77777777" w:rsidR="00850387" w:rsidRDefault="00850387" w:rsidP="00597534"/>
    <w:p w14:paraId="7AD0A434" w14:textId="77777777" w:rsidR="00850387" w:rsidRDefault="00850387" w:rsidP="00597534"/>
    <w:p w14:paraId="31385A60" w14:textId="77777777" w:rsidR="00850387" w:rsidRDefault="00850387" w:rsidP="00597534"/>
    <w:p w14:paraId="59EFD589" w14:textId="77777777" w:rsidR="00850387" w:rsidRDefault="00850387" w:rsidP="00597534"/>
    <w:p w14:paraId="60DFDF9B" w14:textId="77777777" w:rsidR="00850387" w:rsidRDefault="00850387" w:rsidP="00597534"/>
    <w:p w14:paraId="07921A4C" w14:textId="77777777" w:rsidR="00850387" w:rsidRDefault="00850387" w:rsidP="00597534"/>
    <w:p w14:paraId="3D87271E" w14:textId="1ED57734" w:rsidR="00850387" w:rsidRDefault="00850387" w:rsidP="00597534"/>
    <w:p w14:paraId="6AB630E4" w14:textId="77777777" w:rsidR="00A447FD" w:rsidRDefault="00A447FD" w:rsidP="00597534"/>
    <w:p w14:paraId="6A7E8AD8" w14:textId="77777777" w:rsidR="00A447FD" w:rsidRDefault="00A447FD" w:rsidP="00597534"/>
    <w:p w14:paraId="13A16F84" w14:textId="77777777" w:rsidR="00A447FD" w:rsidRDefault="00A447FD" w:rsidP="00597534"/>
    <w:p w14:paraId="333FD5C6" w14:textId="77777777" w:rsidR="00A447FD" w:rsidRDefault="00A447FD" w:rsidP="00597534"/>
    <w:p w14:paraId="24C96E5F" w14:textId="149D4978" w:rsidR="00152915" w:rsidRDefault="00152915" w:rsidP="00597534"/>
    <w:p w14:paraId="7327B4A7" w14:textId="5CF7FF90" w:rsidR="00D81DF8" w:rsidRPr="006E09A0" w:rsidRDefault="00E44F2F" w:rsidP="00972E6A">
      <w:pPr>
        <w:pStyle w:val="Heading3"/>
      </w:pPr>
      <w:bookmarkStart w:id="11" w:name="_Toc257493514"/>
      <w:r w:rsidRPr="006E09A0">
        <w:t>Q2. Mapping the ER model to a Relational Model</w:t>
      </w:r>
      <w:bookmarkEnd w:id="11"/>
    </w:p>
    <w:p w14:paraId="77359091" w14:textId="46ECCBA8" w:rsidR="00E44F2F" w:rsidRDefault="00D03DE9" w:rsidP="00597534">
      <w:r>
        <w:t xml:space="preserve">Mapping our conceptual (ER) model to one suitable for use in a relational database is </w:t>
      </w:r>
      <w:r w:rsidR="00303110">
        <w:t>represented textually</w:t>
      </w:r>
      <w:r>
        <w:t xml:space="preserve"> below. Primary keys are underlined, and foreign keys are italicized. Also, please note that table names are prefixed with ‘</w:t>
      </w:r>
      <w:r w:rsidR="00F20EB3">
        <w:t>ASS</w:t>
      </w:r>
      <w:r>
        <w:t>1_’ as a requirement of this assignment (Alex Cronin, Personal Communication (Moodle)</w:t>
      </w:r>
      <w:r w:rsidR="00646B68">
        <w:t>, 2014</w:t>
      </w:r>
      <w:r>
        <w:t>).</w:t>
      </w:r>
      <w:r w:rsidR="00BF5CB2">
        <w:t xml:space="preserve"> Further, the rationale for the choice of primary and foreign keys for each entity type are clearly documented.</w:t>
      </w:r>
    </w:p>
    <w:p w14:paraId="0072C3CB" w14:textId="26082BA7" w:rsidR="009C56AA" w:rsidRDefault="009C56AA" w:rsidP="00597534">
      <w:r w:rsidRPr="00065724">
        <w:rPr>
          <w:b/>
        </w:rPr>
        <w:t>Normaliz</w:t>
      </w:r>
      <w:r w:rsidR="00065724" w:rsidRPr="00065724">
        <w:rPr>
          <w:b/>
        </w:rPr>
        <w:t>a</w:t>
      </w:r>
      <w:r w:rsidRPr="00065724">
        <w:rPr>
          <w:b/>
        </w:rPr>
        <w:t>tion to Third Normal Form</w:t>
      </w:r>
      <w:r>
        <w:t>: All relational tables have been normalized to 3NF, and detail is provided below as to why each with is comfortably in 3NF.</w:t>
      </w:r>
      <w:r w:rsidR="00E55D0C">
        <w:t xml:space="preserve"> A database is in third normal form when there are no repeating attributes or groups of attributes (1NF), </w:t>
      </w:r>
      <w:r w:rsidR="00A21D1E">
        <w:t xml:space="preserve">every non-key attribute is dependent on the whole key (2NF), </w:t>
      </w:r>
      <w:r w:rsidR="008A2A13">
        <w:t xml:space="preserve">and when there are no non-key attributes that depend on another non-key attribute (3NF). </w:t>
      </w:r>
      <w:r w:rsidR="005260E7">
        <w:t xml:space="preserve">We can observe that each of the tables below demonstrates </w:t>
      </w:r>
      <w:r w:rsidR="008D61A5">
        <w:t>normalization</w:t>
      </w:r>
      <w:r w:rsidR="00703DA4">
        <w:t xml:space="preserve"> to 3NF.</w:t>
      </w:r>
    </w:p>
    <w:p w14:paraId="48E32C1D" w14:textId="77777777" w:rsidR="00E668D0" w:rsidRDefault="00E668D0" w:rsidP="00597534"/>
    <w:p w14:paraId="14E8A806" w14:textId="4A53C256" w:rsidR="00F20EB3" w:rsidRDefault="00F20EB3" w:rsidP="00F20EB3">
      <w:pPr>
        <w:pStyle w:val="ListParagraph"/>
        <w:numPr>
          <w:ilvl w:val="0"/>
          <w:numId w:val="18"/>
        </w:numPr>
      </w:pPr>
      <w:r>
        <w:t>ASS1_</w:t>
      </w:r>
      <w:proofErr w:type="gramStart"/>
      <w:r>
        <w:t>DVD(</w:t>
      </w:r>
      <w:proofErr w:type="gramEnd"/>
      <w:r w:rsidRPr="00F20EB3">
        <w:rPr>
          <w:u w:val="single"/>
        </w:rPr>
        <w:t>DVD_ID</w:t>
      </w:r>
      <w:r>
        <w:t>, DVD_TITLE, DVD_YEAR, STATUS, PRICE, GENRE)</w:t>
      </w:r>
    </w:p>
    <w:p w14:paraId="5AB2621D" w14:textId="5B58B13A" w:rsidR="00BA6621" w:rsidRDefault="00BA6621" w:rsidP="00BA6621">
      <w:pPr>
        <w:ind w:left="360"/>
      </w:pPr>
      <w:r>
        <w:t>This textual mapping represent</w:t>
      </w:r>
      <w:r w:rsidR="001E176E">
        <w:t>s</w:t>
      </w:r>
      <w:r>
        <w:t xml:space="preserve"> the DVD entity being mapped to a relation, and its attributes to column heading</w:t>
      </w:r>
      <w:r w:rsidR="00C06D60">
        <w:t>s</w:t>
      </w:r>
      <w:r>
        <w:t xml:space="preserve"> in the relation. DVD_ID is the primary key as it can uniquely identify each instance of a movie. DVD_TITLE was also thought to be a candidate for the primary key initially, however, it was discarded due to the fact that multiple, mostly lesser-known, movies have the same title (that cannot be copyright</w:t>
      </w:r>
      <w:r w:rsidR="00984559">
        <w:t xml:space="preserve"> – See Assumptions</w:t>
      </w:r>
      <w:r>
        <w:t>).</w:t>
      </w:r>
      <w:r w:rsidR="00CF58E4">
        <w:t xml:space="preserve"> The DVD relation contains no foreign keys.</w:t>
      </w:r>
    </w:p>
    <w:p w14:paraId="47457EDF" w14:textId="57F49B09" w:rsidR="0050747A" w:rsidRDefault="0050747A" w:rsidP="00BA6621">
      <w:pPr>
        <w:ind w:left="360"/>
      </w:pPr>
      <w:r w:rsidRPr="002A73C3">
        <w:rPr>
          <w:i/>
        </w:rPr>
        <w:t>Normalization</w:t>
      </w:r>
      <w:r>
        <w:t xml:space="preserve">: </w:t>
      </w:r>
      <w:r w:rsidR="00DF15B8">
        <w:t>Every column contains atomic values, and there are no repeating groups (1NF),</w:t>
      </w:r>
      <w:r w:rsidR="00A968CA">
        <w:t xml:space="preserve"> all of the attributes depend fully on DVD_ID (e.g. DVD_ID determines title, year of release, commercial status, price, and genre). Finally, </w:t>
      </w:r>
      <w:r w:rsidR="002A73C3">
        <w:t>there are no functional de</w:t>
      </w:r>
      <w:r w:rsidR="000A691A">
        <w:t>pendencies between non-key attributes (e.g. ‘genre’ does not depend on DVD title, as we stated in our assumptions that, while surprisingly, many DVD movies can have the same title, therefore, genre must depend on the unique DVD_ID</w:t>
      </w:r>
      <w:r w:rsidR="00F963D9">
        <w:t>)</w:t>
      </w:r>
      <w:r w:rsidR="000A691A">
        <w:t>.</w:t>
      </w:r>
      <w:r w:rsidR="00390E53">
        <w:t xml:space="preserve"> Price, status, year of release and title are all further dependent on DVD_ID.</w:t>
      </w:r>
    </w:p>
    <w:p w14:paraId="1E43CFBD" w14:textId="0A5332AA" w:rsidR="00F20EB3" w:rsidRDefault="00F20EB3" w:rsidP="00F20EB3">
      <w:pPr>
        <w:pStyle w:val="ListParagraph"/>
        <w:numPr>
          <w:ilvl w:val="0"/>
          <w:numId w:val="18"/>
        </w:numPr>
      </w:pPr>
      <w:r>
        <w:t>ASS1_</w:t>
      </w:r>
      <w:proofErr w:type="gramStart"/>
      <w:r>
        <w:t>COPY(</w:t>
      </w:r>
      <w:proofErr w:type="gramEnd"/>
      <w:r w:rsidRPr="00F20EB3">
        <w:rPr>
          <w:u w:val="single"/>
        </w:rPr>
        <w:t>COPY_ID</w:t>
      </w:r>
      <w:r>
        <w:t xml:space="preserve">, AVAILABILITY, DATE_COPY_ADDED, </w:t>
      </w:r>
      <w:r w:rsidRPr="00F20EB3">
        <w:rPr>
          <w:i/>
        </w:rPr>
        <w:t>DVD_ID</w:t>
      </w:r>
      <w:r>
        <w:t>)</w:t>
      </w:r>
    </w:p>
    <w:p w14:paraId="0B22A11D" w14:textId="713E10CA" w:rsidR="005F4E46" w:rsidRDefault="005F4E46" w:rsidP="005F4E46">
      <w:pPr>
        <w:ind w:left="360"/>
      </w:pPr>
      <w:r>
        <w:t xml:space="preserve">This mapping shows that COPY_ID is the unique </w:t>
      </w:r>
      <w:r w:rsidR="002F1781">
        <w:t>identifier of each individual occurrence of a copy of a DVD. There is no other contender for the primary key. DVD_ID is the foreign key in this relation to link it with the DVD relation to retrieve what DVD/movie the copy is a copy of.</w:t>
      </w:r>
    </w:p>
    <w:p w14:paraId="0A76BA3E" w14:textId="30CB1D36" w:rsidR="00A378C4" w:rsidRDefault="00A378C4" w:rsidP="00A378C4">
      <w:pPr>
        <w:ind w:left="360"/>
      </w:pPr>
      <w:r w:rsidRPr="002A73C3">
        <w:rPr>
          <w:i/>
        </w:rPr>
        <w:t>Normalization</w:t>
      </w:r>
      <w:r>
        <w:t>: Every column contains atomic values, and there are no repeating groups (1NF), all of th</w:t>
      </w:r>
      <w:r w:rsidR="00B82812">
        <w:t>e attributes depend fully on COPY</w:t>
      </w:r>
      <w:r>
        <w:t xml:space="preserve">_ID (e.g. </w:t>
      </w:r>
      <w:r w:rsidR="00D86FFA">
        <w:t>COPY</w:t>
      </w:r>
      <w:r>
        <w:t xml:space="preserve">_ID determines </w:t>
      </w:r>
      <w:r w:rsidR="00D86FFA">
        <w:t>availability, date copy was added and what DVD it is a copy of</w:t>
      </w:r>
      <w:r>
        <w:t xml:space="preserve">). </w:t>
      </w:r>
      <w:r w:rsidR="000B3053">
        <w:t>There exist no partial dependencies, as each attribute depends fully on the key.</w:t>
      </w:r>
      <w:r w:rsidR="002A65E6">
        <w:t xml:space="preserve"> </w:t>
      </w:r>
      <w:r>
        <w:t>Finally, there are no functional dependenc</w:t>
      </w:r>
      <w:r w:rsidR="00796E0C">
        <w:t>ies between non-key attributes. Availability of the copy, date it was added to inventory, and DVD_ID</w:t>
      </w:r>
      <w:r>
        <w:t xml:space="preserve"> are al</w:t>
      </w:r>
      <w:r w:rsidR="00796E0C">
        <w:t>l further</w:t>
      </w:r>
      <w:r w:rsidR="00EF4960">
        <w:t xml:space="preserve"> directly</w:t>
      </w:r>
      <w:r w:rsidR="00796E0C">
        <w:t xml:space="preserve"> dependent on COPY</w:t>
      </w:r>
      <w:r>
        <w:t>_ID.</w:t>
      </w:r>
    </w:p>
    <w:p w14:paraId="1BBBB0B4" w14:textId="77777777" w:rsidR="00A378C4" w:rsidRDefault="00A378C4" w:rsidP="005F4E46">
      <w:pPr>
        <w:ind w:left="360"/>
      </w:pPr>
    </w:p>
    <w:p w14:paraId="34CB59EF" w14:textId="7845E5CF" w:rsidR="00F20EB3" w:rsidRDefault="00F20EB3" w:rsidP="00F20EB3">
      <w:pPr>
        <w:pStyle w:val="ListParagraph"/>
        <w:numPr>
          <w:ilvl w:val="0"/>
          <w:numId w:val="18"/>
        </w:numPr>
      </w:pPr>
      <w:r>
        <w:t>ASS1_</w:t>
      </w:r>
      <w:proofErr w:type="gramStart"/>
      <w:r>
        <w:t>MEMBER(</w:t>
      </w:r>
      <w:proofErr w:type="gramEnd"/>
      <w:r w:rsidRPr="00F20EB3">
        <w:rPr>
          <w:u w:val="single"/>
        </w:rPr>
        <w:t>MEMBER_NBR</w:t>
      </w:r>
      <w:r>
        <w:t>, FNAME, LNAME, DATE_REG, PHONE, ADDR)</w:t>
      </w:r>
    </w:p>
    <w:p w14:paraId="05F3865C" w14:textId="445CD782" w:rsidR="00C91CFB" w:rsidRDefault="00C91CFB" w:rsidP="00C91CFB">
      <w:pPr>
        <w:ind w:left="360"/>
      </w:pPr>
      <w:r>
        <w:t xml:space="preserve">MEMBER_NBR is the primary key for the Member Relation. This key can uniquely identify an occurrence of the Member entity type, while the other keys, individually or separately (e.g. FNAME and LNAME) cannot claim to achieve this. There is no foreign key associated with this table. </w:t>
      </w:r>
    </w:p>
    <w:p w14:paraId="0F6DB1AE" w14:textId="5166BCD2" w:rsidR="00FF37E5" w:rsidRDefault="00C47F9F" w:rsidP="00FF37E5">
      <w:pPr>
        <w:ind w:left="360"/>
      </w:pPr>
      <w:r w:rsidRPr="002A73C3">
        <w:rPr>
          <w:i/>
        </w:rPr>
        <w:t>Normalization</w:t>
      </w:r>
      <w:r>
        <w:t>: Every column contains atomic values, and there are no repeating groups (1NF), all of the a</w:t>
      </w:r>
      <w:r w:rsidR="00E82E78">
        <w:t>ttributes depend fully on MEMBER_NBR</w:t>
      </w:r>
      <w:r>
        <w:t xml:space="preserve"> (e.g. </w:t>
      </w:r>
      <w:r w:rsidR="00E955E8">
        <w:t>MEMBER_NBR</w:t>
      </w:r>
      <w:r>
        <w:t xml:space="preserve"> determines </w:t>
      </w:r>
      <w:r w:rsidR="00ED3A29">
        <w:t>first name</w:t>
      </w:r>
      <w:r>
        <w:t xml:space="preserve">, </w:t>
      </w:r>
      <w:r w:rsidR="00ED3A29">
        <w:t>surname, date of registration, phone number, and address</w:t>
      </w:r>
      <w:r>
        <w:t>). Finally, there are no functional dependenc</w:t>
      </w:r>
      <w:r w:rsidR="00FF37E5">
        <w:t xml:space="preserve">ies between non-key attributes; all of the non-key attributes depend solely </w:t>
      </w:r>
      <w:r w:rsidR="009868C6">
        <w:t xml:space="preserve">and directly </w:t>
      </w:r>
      <w:r w:rsidR="00FF37E5">
        <w:t>on MEMBER_NBR.</w:t>
      </w:r>
    </w:p>
    <w:p w14:paraId="2C8E3B0C" w14:textId="5C3D88EE" w:rsidR="00F20EB3" w:rsidRDefault="004A18A6" w:rsidP="00FF37E5">
      <w:pPr>
        <w:ind w:left="360"/>
      </w:pPr>
      <w:r>
        <w:t xml:space="preserve">4. </w:t>
      </w:r>
      <w:r w:rsidR="00F20EB3">
        <w:t>ASS1_</w:t>
      </w:r>
      <w:proofErr w:type="gramStart"/>
      <w:r w:rsidR="00F20EB3">
        <w:t>DIRECTOR(</w:t>
      </w:r>
      <w:proofErr w:type="gramEnd"/>
      <w:r w:rsidR="00F20EB3" w:rsidRPr="00F20EB3">
        <w:rPr>
          <w:u w:val="single"/>
        </w:rPr>
        <w:t>DIR_ID</w:t>
      </w:r>
      <w:r w:rsidR="00F20EB3">
        <w:t>, FNAME, LNAME)</w:t>
      </w:r>
    </w:p>
    <w:p w14:paraId="6561BF67" w14:textId="7ABE23D9" w:rsidR="00B06EE7" w:rsidRDefault="00B06EE7" w:rsidP="00B06EE7">
      <w:pPr>
        <w:ind w:left="360"/>
      </w:pPr>
      <w:r>
        <w:t>DIR_ID is the primary key for the Director relation, which maps the Director entity. This is due to the fact that first names and surnames of directors are not sufficiently unique to be able to represent each occurrence of Director. There is no foreign key associated with the Director relation</w:t>
      </w:r>
      <w:r w:rsidR="006341E9">
        <w:t xml:space="preserve"> (Relevant junction table is described below)</w:t>
      </w:r>
      <w:r>
        <w:t>.</w:t>
      </w:r>
    </w:p>
    <w:p w14:paraId="614FEF7E" w14:textId="2512361D" w:rsidR="00E57702" w:rsidRDefault="00E57702" w:rsidP="00E57702">
      <w:pPr>
        <w:ind w:left="360"/>
      </w:pPr>
      <w:r w:rsidRPr="002A73C3">
        <w:rPr>
          <w:i/>
        </w:rPr>
        <w:t>Normalization</w:t>
      </w:r>
      <w:r>
        <w:t xml:space="preserve">: Every column contains atomic values, and there are no repeating groups (1NF), all of the attributes depend fully on the primary key, DIR_ID (e.g. </w:t>
      </w:r>
      <w:r w:rsidR="00354AF9">
        <w:t xml:space="preserve">DIR_ID determines </w:t>
      </w:r>
      <w:proofErr w:type="spellStart"/>
      <w:r w:rsidR="00354AF9">
        <w:t>firstname</w:t>
      </w:r>
      <w:proofErr w:type="spellEnd"/>
      <w:r w:rsidR="00354AF9">
        <w:t xml:space="preserve"> and surname of director</w:t>
      </w:r>
      <w:r>
        <w:t>). Finally, there are no functional dependencies between non-key attributes</w:t>
      </w:r>
      <w:r w:rsidR="00F1562F">
        <w:t xml:space="preserve">, that is, surname does not depend on </w:t>
      </w:r>
      <w:proofErr w:type="spellStart"/>
      <w:r w:rsidR="00F1562F">
        <w:t>firstname</w:t>
      </w:r>
      <w:proofErr w:type="spellEnd"/>
      <w:r w:rsidR="00F1562F">
        <w:t>, rather it has to depend on DIR_ID as many directors have the same last name but different first names.</w:t>
      </w:r>
    </w:p>
    <w:p w14:paraId="6690EFE4" w14:textId="77777777" w:rsidR="00E57702" w:rsidRDefault="00E57702" w:rsidP="00B06EE7">
      <w:pPr>
        <w:ind w:left="360"/>
      </w:pPr>
    </w:p>
    <w:p w14:paraId="117F1FD5" w14:textId="77777777" w:rsidR="006E4036" w:rsidRDefault="006E4036" w:rsidP="00B06EE7">
      <w:pPr>
        <w:ind w:left="360"/>
      </w:pPr>
    </w:p>
    <w:p w14:paraId="1E90D3D7" w14:textId="351B9A13" w:rsidR="00F20EB3" w:rsidRDefault="00F20EB3" w:rsidP="004A18A6">
      <w:pPr>
        <w:pStyle w:val="ListParagraph"/>
        <w:numPr>
          <w:ilvl w:val="0"/>
          <w:numId w:val="22"/>
        </w:numPr>
      </w:pPr>
      <w:r>
        <w:t>ASS1_FILM_</w:t>
      </w:r>
      <w:proofErr w:type="gramStart"/>
      <w:r>
        <w:t>CHAR(</w:t>
      </w:r>
      <w:proofErr w:type="gramEnd"/>
      <w:r w:rsidRPr="00F20EB3">
        <w:rPr>
          <w:u w:val="single"/>
        </w:rPr>
        <w:t>CHAR_ID</w:t>
      </w:r>
      <w:r>
        <w:t>, FNAME, LNAME)</w:t>
      </w:r>
    </w:p>
    <w:p w14:paraId="1F25C382" w14:textId="6EEE8205" w:rsidR="005E072B" w:rsidRDefault="005E072B" w:rsidP="005E072B">
      <w:pPr>
        <w:ind w:left="360"/>
      </w:pPr>
      <w:r>
        <w:t xml:space="preserve">CHAR_ID is the primary key for the ASS1_FILM_CHAR </w:t>
      </w:r>
      <w:proofErr w:type="gramStart"/>
      <w:r>
        <w:t>relation which</w:t>
      </w:r>
      <w:proofErr w:type="gramEnd"/>
      <w:r>
        <w:t xml:space="preserve"> maps from the Character entity. </w:t>
      </w:r>
      <w:proofErr w:type="spellStart"/>
      <w:r>
        <w:t>Char_ID</w:t>
      </w:r>
      <w:proofErr w:type="spellEnd"/>
      <w:r>
        <w:t xml:space="preserve"> is necessarily a surrogate key in this case, also. This relation contains no foreign key</w:t>
      </w:r>
      <w:r w:rsidR="006F5AA6">
        <w:t xml:space="preserve"> (Junction table below</w:t>
      </w:r>
      <w:r w:rsidR="00AE6CE8">
        <w:t>)</w:t>
      </w:r>
      <w:r>
        <w:t>.</w:t>
      </w:r>
    </w:p>
    <w:p w14:paraId="3853DA40" w14:textId="379A2853" w:rsidR="005A2D95" w:rsidRDefault="005A2D95" w:rsidP="005A2D95">
      <w:pPr>
        <w:ind w:left="360"/>
      </w:pPr>
      <w:r w:rsidRPr="002A73C3">
        <w:rPr>
          <w:i/>
        </w:rPr>
        <w:t>Normalization</w:t>
      </w:r>
      <w:r>
        <w:t xml:space="preserve">: Every column contains atomic values, and there are no repeating groups (1NF), all of the attributes depend fully on </w:t>
      </w:r>
      <w:r w:rsidR="002B561C">
        <w:t>CHAR_ID</w:t>
      </w:r>
      <w:r>
        <w:t xml:space="preserve"> (e.g. </w:t>
      </w:r>
      <w:r w:rsidR="002B561C">
        <w:t>CHAR_ID</w:t>
      </w:r>
      <w:r>
        <w:t xml:space="preserve"> determines first name</w:t>
      </w:r>
      <w:r w:rsidR="002B561C">
        <w:t xml:space="preserve"> and surname of character</w:t>
      </w:r>
      <w:r>
        <w:t xml:space="preserve">). Finally, there are no functional dependencies between non-key attributes; </w:t>
      </w:r>
      <w:r w:rsidR="00584C52">
        <w:t>last name does not depend of first name of character, as some character may have the same last names but different first</w:t>
      </w:r>
      <w:r w:rsidR="00C6171C">
        <w:t xml:space="preserve"> </w:t>
      </w:r>
      <w:r w:rsidR="00584C52">
        <w:t>names, and thus, both first name and surname are both dependent solely on CHAR_ID.</w:t>
      </w:r>
    </w:p>
    <w:p w14:paraId="6357BF54" w14:textId="77777777" w:rsidR="005A2D95" w:rsidRDefault="005A2D95" w:rsidP="005E072B">
      <w:pPr>
        <w:ind w:left="360"/>
      </w:pPr>
    </w:p>
    <w:p w14:paraId="7EF2A2DD" w14:textId="3D5F01EE" w:rsidR="00F20EB3" w:rsidRDefault="00F20EB3" w:rsidP="004A18A6">
      <w:pPr>
        <w:pStyle w:val="ListParagraph"/>
        <w:numPr>
          <w:ilvl w:val="0"/>
          <w:numId w:val="22"/>
        </w:numPr>
      </w:pPr>
      <w:r>
        <w:t>ASS1_</w:t>
      </w:r>
      <w:proofErr w:type="gramStart"/>
      <w:r>
        <w:t>ACTOR(</w:t>
      </w:r>
      <w:proofErr w:type="gramEnd"/>
      <w:r w:rsidRPr="00F20EB3">
        <w:rPr>
          <w:u w:val="single"/>
        </w:rPr>
        <w:t>ACT_ID</w:t>
      </w:r>
      <w:r>
        <w:t>, FNAME, LNAME)</w:t>
      </w:r>
    </w:p>
    <w:p w14:paraId="52A85F76" w14:textId="2EDB29C4" w:rsidR="00C21C2E" w:rsidRDefault="00C21C2E" w:rsidP="00C21C2E">
      <w:pPr>
        <w:ind w:left="360"/>
      </w:pPr>
      <w:r>
        <w:t>ACT_ID is the surrogate primary key for the Actor entity type, mapped textually here. There is no foreign key for this relation</w:t>
      </w:r>
      <w:r w:rsidR="0086544C">
        <w:t xml:space="preserve"> (its junction table (DVD-Actor relationship) will follow)</w:t>
      </w:r>
      <w:r>
        <w:t>.</w:t>
      </w:r>
    </w:p>
    <w:p w14:paraId="6F630B6D" w14:textId="7131E206" w:rsidR="00BD31D4" w:rsidRDefault="00BD31D4" w:rsidP="00BD31D4">
      <w:pPr>
        <w:ind w:left="360"/>
      </w:pPr>
      <w:r w:rsidRPr="002A73C3">
        <w:rPr>
          <w:i/>
        </w:rPr>
        <w:t>Normalization</w:t>
      </w:r>
      <w:r>
        <w:t xml:space="preserve">: Every column contains atomic values, and there are no repeating groups (1NF), all of the attributes depend fully on </w:t>
      </w:r>
      <w:r w:rsidR="00117542">
        <w:t>ACT_ID</w:t>
      </w:r>
      <w:r>
        <w:t xml:space="preserve"> (e.g. </w:t>
      </w:r>
      <w:r w:rsidR="00BA27BB">
        <w:t>ACT_ID determines first</w:t>
      </w:r>
      <w:r w:rsidR="003E037C">
        <w:t xml:space="preserve"> </w:t>
      </w:r>
      <w:r w:rsidR="00BA27BB">
        <w:t>name and surname of actors</w:t>
      </w:r>
      <w:r>
        <w:t xml:space="preserve">). Finally, there are no functional dependencies between non-key attributes; </w:t>
      </w:r>
      <w:r w:rsidR="00BB44E5">
        <w:t xml:space="preserve">surname of actor does not have a functional dependency on first name, as many actors can have </w:t>
      </w:r>
      <w:r w:rsidR="0020438E">
        <w:t>the same surname and different first names</w:t>
      </w:r>
      <w:r>
        <w:t>.</w:t>
      </w:r>
    </w:p>
    <w:p w14:paraId="50412CDD" w14:textId="77777777" w:rsidR="00BD31D4" w:rsidRDefault="00BD31D4" w:rsidP="00C21C2E">
      <w:pPr>
        <w:ind w:left="360"/>
      </w:pPr>
    </w:p>
    <w:p w14:paraId="00D9D4DE" w14:textId="7406A17B" w:rsidR="00F20EB3" w:rsidRDefault="00F20EB3" w:rsidP="004A18A6">
      <w:pPr>
        <w:pStyle w:val="ListParagraph"/>
        <w:numPr>
          <w:ilvl w:val="0"/>
          <w:numId w:val="22"/>
        </w:numPr>
      </w:pPr>
      <w:r>
        <w:t>ASS1_CHAR_</w:t>
      </w:r>
      <w:proofErr w:type="gramStart"/>
      <w:r>
        <w:t>ACTOR(</w:t>
      </w:r>
      <w:proofErr w:type="gramEnd"/>
      <w:r w:rsidRPr="00F20EB3">
        <w:rPr>
          <w:i/>
          <w:u w:val="single"/>
        </w:rPr>
        <w:t>CHAR_ID</w:t>
      </w:r>
      <w:r>
        <w:t xml:space="preserve">, </w:t>
      </w:r>
      <w:r w:rsidRPr="00F20EB3">
        <w:rPr>
          <w:i/>
          <w:u w:val="single"/>
        </w:rPr>
        <w:t>ACT_ID</w:t>
      </w:r>
      <w:r>
        <w:t>)</w:t>
      </w:r>
    </w:p>
    <w:p w14:paraId="73BB400A" w14:textId="18B3E2C2" w:rsidR="0069132A" w:rsidRDefault="0069132A" w:rsidP="0069132A">
      <w:pPr>
        <w:ind w:left="360"/>
      </w:pPr>
      <w:r>
        <w:t>The CHAR_ACTOR relation is a junction table to suffice for the many-to-many relationship between the Character and Actor entities. Invariably then, both CHAR_ID and ACT_ID together form the composite key and also act as the foreign keys to the FILM_CHAR and ACTOR relations, respectively.</w:t>
      </w:r>
    </w:p>
    <w:p w14:paraId="423646AB" w14:textId="14E48C52" w:rsidR="00096368" w:rsidRDefault="00096368" w:rsidP="00096368">
      <w:pPr>
        <w:ind w:left="360"/>
      </w:pPr>
      <w:r w:rsidRPr="002A73C3">
        <w:rPr>
          <w:i/>
        </w:rPr>
        <w:t>Normalization</w:t>
      </w:r>
      <w:r>
        <w:t xml:space="preserve">: </w:t>
      </w:r>
      <w:r w:rsidR="00AC2A6C">
        <w:t xml:space="preserve">This junction table </w:t>
      </w:r>
      <w:r w:rsidR="002C3FC1">
        <w:t>is normalized to 2NF and 3NF already by virtue of the fact that it has zero non-key attributes</w:t>
      </w:r>
      <w:r w:rsidR="009E2284">
        <w:t xml:space="preserve"> (that it contains no repeating groups is a given, also)</w:t>
      </w:r>
      <w:r w:rsidR="002C3FC1">
        <w:t>.</w:t>
      </w:r>
      <w:r w:rsidR="009E2284">
        <w:t xml:space="preserve"> </w:t>
      </w:r>
    </w:p>
    <w:p w14:paraId="2F1B37BE" w14:textId="77777777" w:rsidR="00096368" w:rsidRDefault="00096368" w:rsidP="0069132A">
      <w:pPr>
        <w:ind w:left="360"/>
      </w:pPr>
    </w:p>
    <w:p w14:paraId="3FC7EE1D" w14:textId="3D6DD3E9" w:rsidR="00F20EB3" w:rsidRDefault="00F20EB3" w:rsidP="004A18A6">
      <w:pPr>
        <w:pStyle w:val="ListParagraph"/>
        <w:numPr>
          <w:ilvl w:val="0"/>
          <w:numId w:val="22"/>
        </w:numPr>
      </w:pPr>
      <w:r>
        <w:t>ASS1_</w:t>
      </w:r>
      <w:proofErr w:type="gramStart"/>
      <w:r>
        <w:t>RENTAL(</w:t>
      </w:r>
      <w:proofErr w:type="gramEnd"/>
      <w:r w:rsidRPr="00F20EB3">
        <w:rPr>
          <w:u w:val="single"/>
        </w:rPr>
        <w:t>RENTAL_ID</w:t>
      </w:r>
      <w:r>
        <w:t xml:space="preserve">, RENT_REVENUE, DATE_RENT, DATE_RETURN, </w:t>
      </w:r>
      <w:r w:rsidRPr="00F20EB3">
        <w:rPr>
          <w:i/>
        </w:rPr>
        <w:t>MEMBER_NBR</w:t>
      </w:r>
      <w:r>
        <w:t xml:space="preserve">, </w:t>
      </w:r>
      <w:r w:rsidRPr="00F20EB3">
        <w:rPr>
          <w:i/>
        </w:rPr>
        <w:t>COPY_ID</w:t>
      </w:r>
      <w:r>
        <w:t>)</w:t>
      </w:r>
    </w:p>
    <w:p w14:paraId="4359A264" w14:textId="3BE887D5" w:rsidR="00A44E94" w:rsidRDefault="00A44E94" w:rsidP="00A44E94">
      <w:pPr>
        <w:ind w:left="360"/>
      </w:pPr>
      <w:r>
        <w:t>RENTAL_ID is</w:t>
      </w:r>
      <w:r w:rsidR="004953D4">
        <w:t xml:space="preserve"> the primary key for the RENTAL relation, which maps the DVD Rental entity. This was chosen because a numeric surrogate key is preferable over any of the other attributes/natural keys already in the entity. Its foreign keys are MEMBER_NBR and COPY_ID to link up with the Member relation when recording what member took out what DVD rental, and also to record what copy the member rented.</w:t>
      </w:r>
    </w:p>
    <w:p w14:paraId="50F7E000" w14:textId="0C4196BC" w:rsidR="00236F84" w:rsidRDefault="00236F84" w:rsidP="00236F84">
      <w:pPr>
        <w:ind w:left="360"/>
      </w:pPr>
      <w:r w:rsidRPr="002A73C3">
        <w:rPr>
          <w:i/>
        </w:rPr>
        <w:t>Normalization</w:t>
      </w:r>
      <w:r>
        <w:t xml:space="preserve">: Every column contains atomic values, and there are no repeating groups (1NF), all of the attributes depend fully on </w:t>
      </w:r>
      <w:r w:rsidR="00421909">
        <w:t>RENTAL_ID</w:t>
      </w:r>
      <w:r>
        <w:t xml:space="preserve"> (e.g. </w:t>
      </w:r>
      <w:r w:rsidR="00FE2CBE">
        <w:t>RENTAL</w:t>
      </w:r>
      <w:r>
        <w:t xml:space="preserve">_ID determines </w:t>
      </w:r>
      <w:r w:rsidR="003E2DA9">
        <w:t>the income derived from the rental</w:t>
      </w:r>
      <w:r w:rsidR="00DE7802">
        <w:t xml:space="preserve"> (which may have surcharges from late fees)</w:t>
      </w:r>
      <w:r w:rsidR="003E2DA9">
        <w:t>, the date rented, the date the copy was returned, the member that rented it, and the exact being rented</w:t>
      </w:r>
      <w:r>
        <w:t xml:space="preserve">). Finally, there are no functional dependencies between non-key attributes; </w:t>
      </w:r>
      <w:r w:rsidR="00DE7802">
        <w:t>none of the non-key attributes depend on any other non-key attributes</w:t>
      </w:r>
      <w:r>
        <w:t>.</w:t>
      </w:r>
    </w:p>
    <w:p w14:paraId="5FEE386F" w14:textId="77777777" w:rsidR="00236F84" w:rsidRDefault="00236F84" w:rsidP="00A44E94">
      <w:pPr>
        <w:ind w:left="360"/>
      </w:pPr>
    </w:p>
    <w:p w14:paraId="39675E99" w14:textId="4DA4DBF6" w:rsidR="00F20EB3" w:rsidRDefault="00F20EB3" w:rsidP="004A18A6">
      <w:pPr>
        <w:pStyle w:val="ListParagraph"/>
        <w:numPr>
          <w:ilvl w:val="0"/>
          <w:numId w:val="22"/>
        </w:numPr>
      </w:pPr>
      <w:r>
        <w:t>ASS1_</w:t>
      </w:r>
      <w:proofErr w:type="gramStart"/>
      <w:r>
        <w:t>EXRENTAL(</w:t>
      </w:r>
      <w:proofErr w:type="gramEnd"/>
      <w:r w:rsidRPr="00F20EB3">
        <w:rPr>
          <w:u w:val="single"/>
        </w:rPr>
        <w:t>EXRENTAL_ID</w:t>
      </w:r>
      <w:r>
        <w:t xml:space="preserve">, EXRENTAL_REVENUE, DATE_SALE, </w:t>
      </w:r>
      <w:r w:rsidRPr="00F20EB3">
        <w:rPr>
          <w:i/>
        </w:rPr>
        <w:t>COPY_ID</w:t>
      </w:r>
      <w:r>
        <w:t>)</w:t>
      </w:r>
    </w:p>
    <w:p w14:paraId="6AFF4DF5" w14:textId="0471AB14" w:rsidR="008D3C59" w:rsidRDefault="00614500" w:rsidP="008D3C59">
      <w:pPr>
        <w:ind w:left="360"/>
      </w:pPr>
      <w:r>
        <w:t>EXRENTAL_ID is the primary key of choice as there is no other efficient way of recording a unique occurrence of this entity type.</w:t>
      </w:r>
      <w:r w:rsidR="00B06A22">
        <w:t xml:space="preserve"> COPY_ID is the foreign key so as to link with the Copy relation to record information about </w:t>
      </w:r>
      <w:r w:rsidR="00D06E21">
        <w:t>what copy of a DVD was sold.</w:t>
      </w:r>
    </w:p>
    <w:p w14:paraId="3FE72801" w14:textId="3E17A3FE" w:rsidR="00314AB5" w:rsidRDefault="00314AB5" w:rsidP="00314AB5">
      <w:pPr>
        <w:ind w:left="360"/>
      </w:pPr>
      <w:r w:rsidRPr="002A73C3">
        <w:rPr>
          <w:i/>
        </w:rPr>
        <w:t>Normalization</w:t>
      </w:r>
      <w:r>
        <w:t xml:space="preserve">: Every column contains atomic values, and there are no repeating groups (1NF), all of the attributes depend fully on </w:t>
      </w:r>
      <w:r w:rsidR="005604D5">
        <w:t>EXRENTAL_ID</w:t>
      </w:r>
      <w:r>
        <w:t xml:space="preserve"> (e.g. </w:t>
      </w:r>
      <w:r w:rsidR="00BA562D">
        <w:t>EXRENTAL_ID</w:t>
      </w:r>
      <w:r>
        <w:t xml:space="preserve"> determines </w:t>
      </w:r>
      <w:proofErr w:type="spellStart"/>
      <w:r w:rsidR="00BA562D">
        <w:t>exrental</w:t>
      </w:r>
      <w:proofErr w:type="spellEnd"/>
      <w:r w:rsidR="00BA562D">
        <w:t xml:space="preserve"> revenue/income, date of sale, and the copy sold</w:t>
      </w:r>
      <w:r>
        <w:t xml:space="preserve">). Finally, there are no functional dependencies between non-key attributes; </w:t>
      </w:r>
      <w:proofErr w:type="spellStart"/>
      <w:r w:rsidR="00120256">
        <w:t>exrental</w:t>
      </w:r>
      <w:proofErr w:type="spellEnd"/>
      <w:r w:rsidR="00120256">
        <w:t xml:space="preserve"> revenue does not depend on Copy ID (as the price is variable) and it doesn’t depend on the date of the sale. Likewise, </w:t>
      </w:r>
      <w:proofErr w:type="spellStart"/>
      <w:r w:rsidR="00CA1A8D">
        <w:t>date_sale</w:t>
      </w:r>
      <w:proofErr w:type="spellEnd"/>
      <w:r w:rsidR="00CA1A8D">
        <w:t xml:space="preserve"> and </w:t>
      </w:r>
      <w:proofErr w:type="spellStart"/>
      <w:r w:rsidR="00CA1A8D">
        <w:t>copy_id</w:t>
      </w:r>
      <w:proofErr w:type="spellEnd"/>
      <w:r w:rsidR="00CA1A8D">
        <w:t xml:space="preserve"> </w:t>
      </w:r>
      <w:r w:rsidR="0020622A">
        <w:t xml:space="preserve">can </w:t>
      </w:r>
      <w:r w:rsidR="00CA1A8D">
        <w:t>exist independent</w:t>
      </w:r>
      <w:r w:rsidR="00862FA6">
        <w:t>ly</w:t>
      </w:r>
      <w:r w:rsidR="00CA1A8D">
        <w:t xml:space="preserve"> of one another.</w:t>
      </w:r>
    </w:p>
    <w:p w14:paraId="3F6279CB" w14:textId="77777777" w:rsidR="00314AB5" w:rsidRDefault="00314AB5" w:rsidP="008D3C59">
      <w:pPr>
        <w:ind w:left="360"/>
      </w:pPr>
    </w:p>
    <w:p w14:paraId="401C0BF9" w14:textId="77777777" w:rsidR="00AA66E9" w:rsidRDefault="00AA66E9" w:rsidP="008D3C59">
      <w:pPr>
        <w:ind w:left="360"/>
      </w:pPr>
    </w:p>
    <w:p w14:paraId="0F04172B" w14:textId="77777777" w:rsidR="00AA66E9" w:rsidRDefault="00AA66E9" w:rsidP="008D3C59">
      <w:pPr>
        <w:ind w:left="360"/>
      </w:pPr>
    </w:p>
    <w:p w14:paraId="4897580A" w14:textId="67033606" w:rsidR="00F20EB3" w:rsidRDefault="00584009" w:rsidP="004A18A6">
      <w:pPr>
        <w:pStyle w:val="ListParagraph"/>
        <w:numPr>
          <w:ilvl w:val="0"/>
          <w:numId w:val="22"/>
        </w:numPr>
      </w:pPr>
      <w:r>
        <w:t xml:space="preserve"> ASS1_DVD_</w:t>
      </w:r>
      <w:proofErr w:type="gramStart"/>
      <w:r>
        <w:t>DIR</w:t>
      </w:r>
      <w:r w:rsidRPr="00584009">
        <w:rPr>
          <w:i/>
          <w:u w:val="single"/>
        </w:rPr>
        <w:t>(</w:t>
      </w:r>
      <w:proofErr w:type="gramEnd"/>
      <w:r w:rsidRPr="00584009">
        <w:rPr>
          <w:i/>
          <w:u w:val="single"/>
        </w:rPr>
        <w:t>DIR_ID</w:t>
      </w:r>
      <w:r>
        <w:t xml:space="preserve">, </w:t>
      </w:r>
      <w:r w:rsidRPr="00584009">
        <w:rPr>
          <w:i/>
          <w:u w:val="single"/>
        </w:rPr>
        <w:t>DVD_ID</w:t>
      </w:r>
      <w:r>
        <w:t>)</w:t>
      </w:r>
    </w:p>
    <w:p w14:paraId="3818902F" w14:textId="062E2C91" w:rsidR="00D36399" w:rsidRDefault="007C0F1A" w:rsidP="007C0F1A">
      <w:pPr>
        <w:ind w:left="360"/>
      </w:pPr>
      <w:r>
        <w:t xml:space="preserve">DIR_ID and DVD_ID both present </w:t>
      </w:r>
      <w:r w:rsidR="00E530D9">
        <w:t xml:space="preserve">as the primary composite key as the only way to uniquely identify </w:t>
      </w:r>
      <w:r w:rsidR="00CD6670">
        <w:t>the</w:t>
      </w:r>
      <w:r w:rsidR="00E530D9">
        <w:t xml:space="preserve"> DVD</w:t>
      </w:r>
      <w:r w:rsidR="00CD6670">
        <w:t>s</w:t>
      </w:r>
      <w:r w:rsidR="00E530D9">
        <w:t xml:space="preserve"> a Director has </w:t>
      </w:r>
      <w:r w:rsidR="00CD6670">
        <w:t>directed</w:t>
      </w:r>
      <w:r w:rsidR="00E530D9">
        <w:t xml:space="preserve"> (M</w:t>
      </w:r>
      <w:proofErr w:type="gramStart"/>
      <w:r w:rsidR="00E530D9">
        <w:t>:N</w:t>
      </w:r>
      <w:proofErr w:type="gramEnd"/>
      <w:r w:rsidR="00E530D9">
        <w:t xml:space="preserve">) is to utilize both </w:t>
      </w:r>
      <w:r w:rsidR="0079674B">
        <w:t>IDs</w:t>
      </w:r>
      <w:r w:rsidR="00EA5BAC">
        <w:t>, in this junction table</w:t>
      </w:r>
      <w:r w:rsidR="0079674B">
        <w:t xml:space="preserve">. </w:t>
      </w:r>
      <w:r w:rsidR="00EA5BAC">
        <w:t>They further serve as foreign keys to the respective relations</w:t>
      </w:r>
      <w:r w:rsidR="00B9251D">
        <w:t xml:space="preserve"> to get this information</w:t>
      </w:r>
      <w:r w:rsidR="00EA5BAC">
        <w:t>.</w:t>
      </w:r>
    </w:p>
    <w:p w14:paraId="5FEE09B2" w14:textId="1CE3FA49" w:rsidR="00143E8C" w:rsidRDefault="00143E8C" w:rsidP="00143E8C">
      <w:pPr>
        <w:ind w:left="360"/>
      </w:pPr>
      <w:r w:rsidRPr="002A73C3">
        <w:rPr>
          <w:i/>
        </w:rPr>
        <w:t>Normalization</w:t>
      </w:r>
      <w:r>
        <w:t>: This junction table is in 1NF due to absence of repeating groups. It is automatically in 2NF and 3NF because it contains zero non-key attributes.</w:t>
      </w:r>
    </w:p>
    <w:p w14:paraId="4E6A528F" w14:textId="77777777" w:rsidR="00143E8C" w:rsidRDefault="00143E8C" w:rsidP="007C0F1A">
      <w:pPr>
        <w:ind w:left="360"/>
      </w:pPr>
    </w:p>
    <w:p w14:paraId="7DF9CEDE" w14:textId="7382221E" w:rsidR="00F550C9" w:rsidRDefault="00F550C9" w:rsidP="004A18A6">
      <w:pPr>
        <w:pStyle w:val="ListParagraph"/>
        <w:numPr>
          <w:ilvl w:val="0"/>
          <w:numId w:val="22"/>
        </w:numPr>
      </w:pPr>
      <w:r>
        <w:t>ASS1_DVD_</w:t>
      </w:r>
      <w:proofErr w:type="gramStart"/>
      <w:r>
        <w:t>ACT(</w:t>
      </w:r>
      <w:proofErr w:type="gramEnd"/>
      <w:r w:rsidRPr="00F550C9">
        <w:rPr>
          <w:i/>
          <w:u w:val="single"/>
        </w:rPr>
        <w:t>ACT_ID</w:t>
      </w:r>
      <w:r>
        <w:t xml:space="preserve">, </w:t>
      </w:r>
      <w:r w:rsidRPr="00F550C9">
        <w:rPr>
          <w:i/>
          <w:u w:val="single"/>
        </w:rPr>
        <w:t>DVD_ID</w:t>
      </w:r>
      <w:r>
        <w:t>)</w:t>
      </w:r>
    </w:p>
    <w:p w14:paraId="6EE154F4" w14:textId="672DB9B5" w:rsidR="00746405" w:rsidRDefault="006D62BB" w:rsidP="00746405">
      <w:pPr>
        <w:ind w:left="360"/>
      </w:pPr>
      <w:r>
        <w:t xml:space="preserve">ACT_ID and DVD_ID are both primary keys in this </w:t>
      </w:r>
      <w:r w:rsidR="0005628F">
        <w:t>table</w:t>
      </w:r>
      <w:r>
        <w:t>, as it is a junction table between the Actor and DVD relations. Both keys also are foreign keys to assist with linking back to these tables</w:t>
      </w:r>
      <w:r w:rsidR="00371E70">
        <w:t xml:space="preserve"> to populate them</w:t>
      </w:r>
      <w:r>
        <w:t>.</w:t>
      </w:r>
    </w:p>
    <w:p w14:paraId="6B78E24C" w14:textId="4FAB8FD3" w:rsidR="00A07161" w:rsidRDefault="00A07161" w:rsidP="00A07161">
      <w:pPr>
        <w:ind w:left="360"/>
      </w:pPr>
      <w:r w:rsidRPr="002A73C3">
        <w:rPr>
          <w:i/>
        </w:rPr>
        <w:t>Normalization</w:t>
      </w:r>
      <w:r>
        <w:t>: This junction table is in 1NF due to lack of repeating groups. Further, it contains no non-key attributes, and thus is in 2NF and 3NF.</w:t>
      </w:r>
    </w:p>
    <w:p w14:paraId="5E4DD889" w14:textId="77777777" w:rsidR="00A07161" w:rsidRDefault="00A07161" w:rsidP="00746405">
      <w:pPr>
        <w:ind w:left="360"/>
      </w:pPr>
    </w:p>
    <w:p w14:paraId="0A3C6FBD" w14:textId="20E0F968" w:rsidR="00BD7E17" w:rsidRDefault="00BD7E17" w:rsidP="004A18A6">
      <w:pPr>
        <w:pStyle w:val="ListParagraph"/>
        <w:numPr>
          <w:ilvl w:val="0"/>
          <w:numId w:val="22"/>
        </w:numPr>
      </w:pPr>
      <w:r>
        <w:t>ASS1_DVD_</w:t>
      </w:r>
      <w:proofErr w:type="gramStart"/>
      <w:r>
        <w:t>CHAR(</w:t>
      </w:r>
      <w:proofErr w:type="gramEnd"/>
      <w:r w:rsidRPr="00BD7E17">
        <w:rPr>
          <w:i/>
          <w:u w:val="single"/>
        </w:rPr>
        <w:t>CHAR_ID</w:t>
      </w:r>
      <w:r>
        <w:t xml:space="preserve">, </w:t>
      </w:r>
      <w:r w:rsidRPr="00BD7E17">
        <w:rPr>
          <w:i/>
          <w:u w:val="single"/>
        </w:rPr>
        <w:t>DVD_ID</w:t>
      </w:r>
      <w:r>
        <w:t>)</w:t>
      </w:r>
    </w:p>
    <w:p w14:paraId="5B57A469" w14:textId="4989B038" w:rsidR="00BC6D78" w:rsidRDefault="00BC6D78" w:rsidP="00BC6D78">
      <w:pPr>
        <w:ind w:left="360"/>
      </w:pPr>
      <w:r>
        <w:t>Finally, CHAR_ID and DVD_ID make up the composite primary key in this relation which maps the junction table to assist the decomposition of the M</w:t>
      </w:r>
      <w:proofErr w:type="gramStart"/>
      <w:r>
        <w:t>:N</w:t>
      </w:r>
      <w:proofErr w:type="gramEnd"/>
      <w:r>
        <w:t xml:space="preserve"> relationship between Character and DVD entities. Further, both keys serve as foreign keys to the necessary tables to enable a way to retrieve what characters feature in what movies, or what movies feature a particular character.</w:t>
      </w:r>
    </w:p>
    <w:p w14:paraId="57AE1055" w14:textId="4BB56405" w:rsidR="00E70827" w:rsidRPr="00597534" w:rsidRDefault="00E70827" w:rsidP="00BC6D78">
      <w:pPr>
        <w:ind w:left="360"/>
      </w:pPr>
      <w:r w:rsidRPr="002A73C3">
        <w:rPr>
          <w:i/>
        </w:rPr>
        <w:t>Normalization</w:t>
      </w:r>
      <w:r>
        <w:t>: This junction table is in 1NF due to lack of repeating groups. Further, it contains no non-key attributes, and thus is in 2NF and 3NF.</w:t>
      </w:r>
    </w:p>
    <w:sdt>
      <w:sdtPr>
        <w:rPr>
          <w:rFonts w:asciiTheme="minorHAnsi" w:hAnsiTheme="minorHAnsi"/>
          <w:color w:val="auto"/>
          <w:sz w:val="24"/>
        </w:rPr>
        <w:id w:val="-1117906340"/>
        <w:docPartObj>
          <w:docPartGallery w:val="Bibliographies"/>
          <w:docPartUnique/>
        </w:docPartObj>
      </w:sdtPr>
      <w:sdtContent>
        <w:p w14:paraId="6123E377" w14:textId="4A28D5D8" w:rsidR="006F61EB" w:rsidRDefault="00E165D7" w:rsidP="006F61EB">
          <w:pPr>
            <w:pStyle w:val="Appendix"/>
          </w:pPr>
          <w:r>
            <w:t>Screenshots</w:t>
          </w:r>
        </w:p>
        <w:sdt>
          <w:sdtPr>
            <w:id w:val="111145805"/>
            <w:bibliography/>
          </w:sdtPr>
          <w:sdtContent>
            <w:p w14:paraId="38DA4085" w14:textId="71AEC530" w:rsidR="00E165D7" w:rsidRDefault="00E165D7" w:rsidP="00E165D7">
              <w:pPr>
                <w:pStyle w:val="Bibliography"/>
                <w:ind w:left="720" w:hanging="720"/>
              </w:pPr>
            </w:p>
            <w:p w14:paraId="49875CC7" w14:textId="77777777" w:rsidR="00972E6A" w:rsidRDefault="00F20A54" w:rsidP="00972E6A"/>
          </w:sdtContent>
        </w:sdt>
      </w:sdtContent>
    </w:sdt>
    <w:p w14:paraId="0C715BEE" w14:textId="77777777" w:rsidR="004E4610" w:rsidRDefault="00972E6A" w:rsidP="0086487C">
      <w:pPr>
        <w:pStyle w:val="Heading3"/>
      </w:pPr>
      <w:bookmarkStart w:id="12" w:name="_Toc257493515"/>
      <w:r w:rsidRPr="00972E6A">
        <w:t>Q3. Create the database in Oracle, showing screenshots of queries</w:t>
      </w:r>
      <w:r>
        <w:t>.</w:t>
      </w:r>
      <w:bookmarkEnd w:id="12"/>
    </w:p>
    <w:p w14:paraId="12563138" w14:textId="31315FD9" w:rsidR="00C014B2" w:rsidRDefault="004E4610" w:rsidP="00B42D1F">
      <w:pPr>
        <w:pStyle w:val="Heading4"/>
      </w:pPr>
      <w:r w:rsidRPr="00B42D1F">
        <w:t>The schema/workspace, ‘Ass1’, was first created using the Oracle Express 11g Edition web interface, as per assignment guidelines. The following screenshot depicts connect</w:t>
      </w:r>
      <w:r w:rsidR="00537367">
        <w:t>ing</w:t>
      </w:r>
      <w:r w:rsidRPr="00B42D1F">
        <w:t xml:space="preserve"> to this schema from the terminal, whe</w:t>
      </w:r>
      <w:r w:rsidR="00454516" w:rsidRPr="00B42D1F">
        <w:t>re we will use SQL queries to create our tables</w:t>
      </w:r>
      <w:r w:rsidR="00454516">
        <w:rPr>
          <w:color w:val="auto"/>
        </w:rPr>
        <w:t>.</w:t>
      </w:r>
      <w:r w:rsidR="00E72DA9">
        <w:tab/>
      </w:r>
    </w:p>
    <w:p w14:paraId="417EE3CC" w14:textId="77777777" w:rsidR="00631B58" w:rsidRPr="00631B58" w:rsidRDefault="00631B58" w:rsidP="00631B58"/>
    <w:p w14:paraId="599DB06D" w14:textId="77777777" w:rsidR="00972E6A" w:rsidRDefault="00972E6A" w:rsidP="00E72DA9">
      <w:pPr>
        <w:tabs>
          <w:tab w:val="left" w:pos="2788"/>
        </w:tabs>
      </w:pPr>
      <w:r>
        <w:rPr>
          <w:noProof/>
        </w:rPr>
        <w:drawing>
          <wp:inline distT="0" distB="0" distL="0" distR="0" wp14:anchorId="6D5DC0DF" wp14:editId="390A4249">
            <wp:extent cx="6165112" cy="2103120"/>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8.53.15.png"/>
                    <pic:cNvPicPr/>
                  </pic:nvPicPr>
                  <pic:blipFill>
                    <a:blip r:embed="rId26">
                      <a:extLst>
                        <a:ext uri="{28A0092B-C50C-407E-A947-70E740481C1C}">
                          <a14:useLocalDpi xmlns:a14="http://schemas.microsoft.com/office/drawing/2010/main" val="0"/>
                        </a:ext>
                      </a:extLst>
                    </a:blip>
                    <a:stretch>
                      <a:fillRect/>
                    </a:stretch>
                  </pic:blipFill>
                  <pic:spPr>
                    <a:xfrm>
                      <a:off x="0" y="0"/>
                      <a:ext cx="6165499" cy="2103252"/>
                    </a:xfrm>
                    <a:prstGeom prst="rect">
                      <a:avLst/>
                    </a:prstGeom>
                  </pic:spPr>
                </pic:pic>
              </a:graphicData>
            </a:graphic>
          </wp:inline>
        </w:drawing>
      </w:r>
    </w:p>
    <w:p w14:paraId="64259E31" w14:textId="77777777" w:rsidR="00972E6A" w:rsidRDefault="00972E6A" w:rsidP="00E72DA9">
      <w:pPr>
        <w:tabs>
          <w:tab w:val="left" w:pos="2788"/>
        </w:tabs>
      </w:pPr>
    </w:p>
    <w:p w14:paraId="4616617C" w14:textId="63A6B3AD" w:rsidR="00454516" w:rsidRDefault="00454516" w:rsidP="00E72DA9">
      <w:pPr>
        <w:tabs>
          <w:tab w:val="left" w:pos="2788"/>
        </w:tabs>
      </w:pPr>
      <w:r>
        <w:t>The following screenshots confirms the user (or schema):</w:t>
      </w:r>
    </w:p>
    <w:p w14:paraId="632433C2" w14:textId="1186317F" w:rsidR="00E72DA9" w:rsidRDefault="00C73064" w:rsidP="00E72DA9">
      <w:pPr>
        <w:tabs>
          <w:tab w:val="left" w:pos="2788"/>
        </w:tabs>
      </w:pPr>
      <w:r>
        <w:rPr>
          <w:noProof/>
        </w:rPr>
        <w:drawing>
          <wp:inline distT="0" distB="0" distL="0" distR="0" wp14:anchorId="4FC4D9A7" wp14:editId="4DDEBFFF">
            <wp:extent cx="2844800" cy="10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8.53.40.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016000"/>
                    </a:xfrm>
                    <a:prstGeom prst="rect">
                      <a:avLst/>
                    </a:prstGeom>
                  </pic:spPr>
                </pic:pic>
              </a:graphicData>
            </a:graphic>
          </wp:inline>
        </w:drawing>
      </w:r>
    </w:p>
    <w:p w14:paraId="41C87A35" w14:textId="6F7AC7B0" w:rsidR="004918CC" w:rsidRDefault="004918CC" w:rsidP="00E72DA9">
      <w:pPr>
        <w:tabs>
          <w:tab w:val="left" w:pos="2788"/>
        </w:tabs>
      </w:pPr>
    </w:p>
    <w:p w14:paraId="408B53C5" w14:textId="77777777" w:rsidR="00B8041F" w:rsidRDefault="00B8041F" w:rsidP="00E72DA9">
      <w:pPr>
        <w:tabs>
          <w:tab w:val="left" w:pos="2788"/>
        </w:tabs>
      </w:pPr>
    </w:p>
    <w:p w14:paraId="3C1994F1" w14:textId="77777777" w:rsidR="00B8041F" w:rsidRDefault="00B8041F" w:rsidP="00E72DA9">
      <w:pPr>
        <w:tabs>
          <w:tab w:val="left" w:pos="2788"/>
        </w:tabs>
      </w:pPr>
    </w:p>
    <w:p w14:paraId="3C73BC5D" w14:textId="176BA9B1" w:rsidR="00B8041F" w:rsidRDefault="00B8041F" w:rsidP="00E72DA9">
      <w:pPr>
        <w:tabs>
          <w:tab w:val="left" w:pos="2788"/>
        </w:tabs>
      </w:pPr>
      <w:r>
        <w:t xml:space="preserve">1. </w:t>
      </w:r>
      <w:r w:rsidR="00620C0E">
        <w:t>Creation of ASS1_DVD table:</w:t>
      </w:r>
    </w:p>
    <w:p w14:paraId="27FE8A28" w14:textId="68647725" w:rsidR="004918CC" w:rsidRDefault="00772A31" w:rsidP="00E72DA9">
      <w:pPr>
        <w:tabs>
          <w:tab w:val="left" w:pos="2788"/>
        </w:tabs>
      </w:pPr>
      <w:r>
        <w:rPr>
          <w:noProof/>
        </w:rPr>
        <w:drawing>
          <wp:inline distT="0" distB="0" distL="0" distR="0" wp14:anchorId="713BC7C4" wp14:editId="43A689DC">
            <wp:extent cx="5943600" cy="2318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44.2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18385"/>
                    </a:xfrm>
                    <a:prstGeom prst="rect">
                      <a:avLst/>
                    </a:prstGeom>
                  </pic:spPr>
                </pic:pic>
              </a:graphicData>
            </a:graphic>
          </wp:inline>
        </w:drawing>
      </w:r>
    </w:p>
    <w:p w14:paraId="02372900" w14:textId="192CA90A" w:rsidR="00E5200B" w:rsidRDefault="00E5200B" w:rsidP="00E72DA9">
      <w:pPr>
        <w:tabs>
          <w:tab w:val="left" w:pos="2788"/>
        </w:tabs>
      </w:pPr>
      <w:r>
        <w:t>2. View table description:</w:t>
      </w:r>
    </w:p>
    <w:p w14:paraId="10BA46BF" w14:textId="4204438F" w:rsidR="004918CC" w:rsidRDefault="00772A31" w:rsidP="00E72DA9">
      <w:pPr>
        <w:tabs>
          <w:tab w:val="left" w:pos="2788"/>
        </w:tabs>
      </w:pPr>
      <w:r>
        <w:rPr>
          <w:noProof/>
        </w:rPr>
        <w:drawing>
          <wp:inline distT="0" distB="0" distL="0" distR="0" wp14:anchorId="38A0980C" wp14:editId="07212152">
            <wp:extent cx="5943600" cy="1560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45.2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p>
    <w:p w14:paraId="6866BA1F" w14:textId="5936339A" w:rsidR="004918CC" w:rsidRDefault="004918CC" w:rsidP="00E72DA9">
      <w:pPr>
        <w:tabs>
          <w:tab w:val="left" w:pos="2788"/>
        </w:tabs>
      </w:pPr>
    </w:p>
    <w:p w14:paraId="567FA6C7" w14:textId="670397BC" w:rsidR="004918CC" w:rsidRDefault="004918CC" w:rsidP="00E72DA9">
      <w:pPr>
        <w:tabs>
          <w:tab w:val="left" w:pos="2788"/>
        </w:tabs>
      </w:pPr>
    </w:p>
    <w:p w14:paraId="615D9569" w14:textId="77777777" w:rsidR="00E5200B" w:rsidRDefault="00E5200B" w:rsidP="00E72DA9">
      <w:pPr>
        <w:tabs>
          <w:tab w:val="left" w:pos="2788"/>
        </w:tabs>
      </w:pPr>
    </w:p>
    <w:p w14:paraId="5E39D780" w14:textId="77777777" w:rsidR="00E5200B" w:rsidRDefault="00E5200B" w:rsidP="00E72DA9">
      <w:pPr>
        <w:tabs>
          <w:tab w:val="left" w:pos="2788"/>
        </w:tabs>
      </w:pPr>
    </w:p>
    <w:p w14:paraId="6C0D3B17" w14:textId="77777777" w:rsidR="00E5200B" w:rsidRDefault="00E5200B" w:rsidP="00E72DA9">
      <w:pPr>
        <w:tabs>
          <w:tab w:val="left" w:pos="2788"/>
        </w:tabs>
      </w:pPr>
    </w:p>
    <w:p w14:paraId="52A0C948" w14:textId="77777777" w:rsidR="00E5200B" w:rsidRDefault="00E5200B" w:rsidP="00E72DA9">
      <w:pPr>
        <w:tabs>
          <w:tab w:val="left" w:pos="2788"/>
        </w:tabs>
      </w:pPr>
    </w:p>
    <w:p w14:paraId="7D56A698" w14:textId="77777777" w:rsidR="00E5200B" w:rsidRDefault="00E5200B" w:rsidP="00E72DA9">
      <w:pPr>
        <w:tabs>
          <w:tab w:val="left" w:pos="2788"/>
        </w:tabs>
      </w:pPr>
    </w:p>
    <w:p w14:paraId="00421474" w14:textId="77777777" w:rsidR="00E5200B" w:rsidRDefault="00E5200B" w:rsidP="00E72DA9">
      <w:pPr>
        <w:tabs>
          <w:tab w:val="left" w:pos="2788"/>
        </w:tabs>
      </w:pPr>
    </w:p>
    <w:p w14:paraId="021743BE" w14:textId="61E4D63A" w:rsidR="00E5200B" w:rsidRDefault="00E5200B" w:rsidP="00E72DA9">
      <w:pPr>
        <w:tabs>
          <w:tab w:val="left" w:pos="2788"/>
        </w:tabs>
      </w:pPr>
      <w:r>
        <w:t>3. Creation of ASS1_COPY table:</w:t>
      </w:r>
    </w:p>
    <w:p w14:paraId="5E7215B4" w14:textId="77777777" w:rsidR="00772A31" w:rsidRDefault="00772A31" w:rsidP="00E72DA9">
      <w:pPr>
        <w:tabs>
          <w:tab w:val="left" w:pos="2788"/>
        </w:tabs>
      </w:pPr>
      <w:r>
        <w:rPr>
          <w:noProof/>
        </w:rPr>
        <w:drawing>
          <wp:inline distT="0" distB="0" distL="0" distR="0" wp14:anchorId="662D1C12" wp14:editId="2A9A5EAA">
            <wp:extent cx="5943600" cy="20694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47.3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069465"/>
                    </a:xfrm>
                    <a:prstGeom prst="rect">
                      <a:avLst/>
                    </a:prstGeom>
                  </pic:spPr>
                </pic:pic>
              </a:graphicData>
            </a:graphic>
          </wp:inline>
        </w:drawing>
      </w:r>
    </w:p>
    <w:p w14:paraId="22FB64A3" w14:textId="21507478" w:rsidR="00E5200B" w:rsidRDefault="00E5200B" w:rsidP="00E72DA9">
      <w:pPr>
        <w:tabs>
          <w:tab w:val="left" w:pos="2788"/>
        </w:tabs>
      </w:pPr>
      <w:r>
        <w:t>4. View table description:</w:t>
      </w:r>
    </w:p>
    <w:p w14:paraId="0027C32F" w14:textId="59B77F51" w:rsidR="004918CC" w:rsidRDefault="00772A31" w:rsidP="00E72DA9">
      <w:pPr>
        <w:tabs>
          <w:tab w:val="left" w:pos="2788"/>
        </w:tabs>
      </w:pPr>
      <w:r>
        <w:rPr>
          <w:noProof/>
        </w:rPr>
        <w:drawing>
          <wp:inline distT="0" distB="0" distL="0" distR="0" wp14:anchorId="1B96A5B1" wp14:editId="5743B7F8">
            <wp:extent cx="5943600" cy="14166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48.0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416685"/>
                    </a:xfrm>
                    <a:prstGeom prst="rect">
                      <a:avLst/>
                    </a:prstGeom>
                  </pic:spPr>
                </pic:pic>
              </a:graphicData>
            </a:graphic>
          </wp:inline>
        </w:drawing>
      </w:r>
    </w:p>
    <w:p w14:paraId="4E43D9DF" w14:textId="77777777" w:rsidR="001634F8" w:rsidRDefault="001634F8" w:rsidP="00E72DA9">
      <w:pPr>
        <w:tabs>
          <w:tab w:val="left" w:pos="2788"/>
        </w:tabs>
      </w:pPr>
    </w:p>
    <w:p w14:paraId="1C0A0C8E" w14:textId="77777777" w:rsidR="001634F8" w:rsidRDefault="001634F8" w:rsidP="00E72DA9">
      <w:pPr>
        <w:tabs>
          <w:tab w:val="left" w:pos="2788"/>
        </w:tabs>
      </w:pPr>
    </w:p>
    <w:p w14:paraId="489058C9" w14:textId="77777777" w:rsidR="001634F8" w:rsidRDefault="001634F8" w:rsidP="00E72DA9">
      <w:pPr>
        <w:tabs>
          <w:tab w:val="left" w:pos="2788"/>
        </w:tabs>
      </w:pPr>
    </w:p>
    <w:p w14:paraId="64AAEF82" w14:textId="77777777" w:rsidR="001634F8" w:rsidRDefault="001634F8" w:rsidP="00E72DA9">
      <w:pPr>
        <w:tabs>
          <w:tab w:val="left" w:pos="2788"/>
        </w:tabs>
      </w:pPr>
    </w:p>
    <w:p w14:paraId="0CB33BED" w14:textId="77777777" w:rsidR="001634F8" w:rsidRDefault="001634F8" w:rsidP="00E72DA9">
      <w:pPr>
        <w:tabs>
          <w:tab w:val="left" w:pos="2788"/>
        </w:tabs>
      </w:pPr>
    </w:p>
    <w:p w14:paraId="530EA393" w14:textId="77777777" w:rsidR="001634F8" w:rsidRDefault="001634F8" w:rsidP="00E72DA9">
      <w:pPr>
        <w:tabs>
          <w:tab w:val="left" w:pos="2788"/>
        </w:tabs>
      </w:pPr>
    </w:p>
    <w:p w14:paraId="73A62C3F" w14:textId="77777777" w:rsidR="001634F8" w:rsidRDefault="001634F8" w:rsidP="00E72DA9">
      <w:pPr>
        <w:tabs>
          <w:tab w:val="left" w:pos="2788"/>
        </w:tabs>
      </w:pPr>
    </w:p>
    <w:p w14:paraId="48FC51AA" w14:textId="77777777" w:rsidR="001634F8" w:rsidRDefault="001634F8" w:rsidP="00E72DA9">
      <w:pPr>
        <w:tabs>
          <w:tab w:val="left" w:pos="2788"/>
        </w:tabs>
      </w:pPr>
    </w:p>
    <w:p w14:paraId="12D5CC70" w14:textId="77777777" w:rsidR="001634F8" w:rsidRDefault="001634F8" w:rsidP="00E72DA9">
      <w:pPr>
        <w:tabs>
          <w:tab w:val="left" w:pos="2788"/>
        </w:tabs>
      </w:pPr>
    </w:p>
    <w:p w14:paraId="2690DC5D" w14:textId="1E629B2D" w:rsidR="00E5200B" w:rsidRDefault="00E5200B" w:rsidP="00E72DA9">
      <w:pPr>
        <w:tabs>
          <w:tab w:val="left" w:pos="2788"/>
        </w:tabs>
      </w:pPr>
      <w:r>
        <w:t>5. Creation of ASS1_MEMBER table:</w:t>
      </w:r>
    </w:p>
    <w:p w14:paraId="7F2E62D1" w14:textId="4F0BBB3C" w:rsidR="00772A31" w:rsidRDefault="0067624F" w:rsidP="00E72DA9">
      <w:pPr>
        <w:tabs>
          <w:tab w:val="left" w:pos="2788"/>
        </w:tabs>
      </w:pPr>
      <w:r>
        <w:rPr>
          <w:noProof/>
        </w:rPr>
        <w:drawing>
          <wp:inline distT="0" distB="0" distL="0" distR="0" wp14:anchorId="101AC285" wp14:editId="70FD19DD">
            <wp:extent cx="5740400" cy="2654300"/>
            <wp:effectExtent l="0" t="0" r="0"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53.47.png"/>
                    <pic:cNvPicPr/>
                  </pic:nvPicPr>
                  <pic:blipFill>
                    <a:blip r:embed="rId32">
                      <a:extLst>
                        <a:ext uri="{28A0092B-C50C-407E-A947-70E740481C1C}">
                          <a14:useLocalDpi xmlns:a14="http://schemas.microsoft.com/office/drawing/2010/main" val="0"/>
                        </a:ext>
                      </a:extLst>
                    </a:blip>
                    <a:stretch>
                      <a:fillRect/>
                    </a:stretch>
                  </pic:blipFill>
                  <pic:spPr>
                    <a:xfrm>
                      <a:off x="0" y="0"/>
                      <a:ext cx="5740400" cy="2654300"/>
                    </a:xfrm>
                    <a:prstGeom prst="rect">
                      <a:avLst/>
                    </a:prstGeom>
                  </pic:spPr>
                </pic:pic>
              </a:graphicData>
            </a:graphic>
          </wp:inline>
        </w:drawing>
      </w:r>
    </w:p>
    <w:p w14:paraId="3D7801AD" w14:textId="53F5EFDA" w:rsidR="00DC7B8A" w:rsidRDefault="00DC7B8A" w:rsidP="00E72DA9">
      <w:pPr>
        <w:tabs>
          <w:tab w:val="left" w:pos="2788"/>
        </w:tabs>
      </w:pPr>
      <w:r>
        <w:t xml:space="preserve">6. View table description: </w:t>
      </w:r>
    </w:p>
    <w:p w14:paraId="194419EF" w14:textId="0D73894C" w:rsidR="004918CC" w:rsidRDefault="0067624F" w:rsidP="00E72DA9">
      <w:pPr>
        <w:tabs>
          <w:tab w:val="left" w:pos="2788"/>
        </w:tabs>
      </w:pPr>
      <w:r>
        <w:rPr>
          <w:noProof/>
        </w:rPr>
        <w:drawing>
          <wp:inline distT="0" distB="0" distL="0" distR="0" wp14:anchorId="2466E1B5" wp14:editId="4D9E373D">
            <wp:extent cx="5943600" cy="1618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54.1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618615"/>
                    </a:xfrm>
                    <a:prstGeom prst="rect">
                      <a:avLst/>
                    </a:prstGeom>
                  </pic:spPr>
                </pic:pic>
              </a:graphicData>
            </a:graphic>
          </wp:inline>
        </w:drawing>
      </w:r>
    </w:p>
    <w:p w14:paraId="2F10AAD2" w14:textId="77777777" w:rsidR="001634F8" w:rsidRDefault="001634F8" w:rsidP="00E72DA9">
      <w:pPr>
        <w:tabs>
          <w:tab w:val="left" w:pos="2788"/>
        </w:tabs>
      </w:pPr>
    </w:p>
    <w:p w14:paraId="2D7614BB" w14:textId="77777777" w:rsidR="001634F8" w:rsidRDefault="001634F8" w:rsidP="00E72DA9">
      <w:pPr>
        <w:tabs>
          <w:tab w:val="left" w:pos="2788"/>
        </w:tabs>
      </w:pPr>
    </w:p>
    <w:p w14:paraId="260606A1" w14:textId="77777777" w:rsidR="001634F8" w:rsidRDefault="001634F8" w:rsidP="00E72DA9">
      <w:pPr>
        <w:tabs>
          <w:tab w:val="left" w:pos="2788"/>
        </w:tabs>
      </w:pPr>
    </w:p>
    <w:p w14:paraId="503906E9" w14:textId="77777777" w:rsidR="001634F8" w:rsidRDefault="001634F8" w:rsidP="00E72DA9">
      <w:pPr>
        <w:tabs>
          <w:tab w:val="left" w:pos="2788"/>
        </w:tabs>
      </w:pPr>
    </w:p>
    <w:p w14:paraId="36CAE9DE" w14:textId="77777777" w:rsidR="001634F8" w:rsidRDefault="001634F8" w:rsidP="00E72DA9">
      <w:pPr>
        <w:tabs>
          <w:tab w:val="left" w:pos="2788"/>
        </w:tabs>
      </w:pPr>
    </w:p>
    <w:p w14:paraId="217ABF98" w14:textId="77777777" w:rsidR="001634F8" w:rsidRDefault="001634F8" w:rsidP="00E72DA9">
      <w:pPr>
        <w:tabs>
          <w:tab w:val="left" w:pos="2788"/>
        </w:tabs>
      </w:pPr>
    </w:p>
    <w:p w14:paraId="5720716F" w14:textId="6EA4CD14" w:rsidR="00176A50" w:rsidRDefault="00176A50" w:rsidP="00E72DA9">
      <w:pPr>
        <w:tabs>
          <w:tab w:val="left" w:pos="2788"/>
        </w:tabs>
      </w:pPr>
      <w:r>
        <w:t xml:space="preserve">7. </w:t>
      </w:r>
      <w:r w:rsidR="00C87795">
        <w:t>Creation of ASS1_DIRECTOR table:</w:t>
      </w:r>
    </w:p>
    <w:p w14:paraId="5C799C5A" w14:textId="3B32B1FB" w:rsidR="004918CC" w:rsidRDefault="0067624F" w:rsidP="00E72DA9">
      <w:pPr>
        <w:tabs>
          <w:tab w:val="left" w:pos="2788"/>
        </w:tabs>
      </w:pPr>
      <w:r>
        <w:rPr>
          <w:noProof/>
        </w:rPr>
        <w:drawing>
          <wp:inline distT="0" distB="0" distL="0" distR="0" wp14:anchorId="22E2AE72" wp14:editId="73DBC312">
            <wp:extent cx="5626100" cy="2019300"/>
            <wp:effectExtent l="0" t="0" r="1270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56.06.png"/>
                    <pic:cNvPicPr/>
                  </pic:nvPicPr>
                  <pic:blipFill>
                    <a:blip r:embed="rId34">
                      <a:extLst>
                        <a:ext uri="{28A0092B-C50C-407E-A947-70E740481C1C}">
                          <a14:useLocalDpi xmlns:a14="http://schemas.microsoft.com/office/drawing/2010/main" val="0"/>
                        </a:ext>
                      </a:extLst>
                    </a:blip>
                    <a:stretch>
                      <a:fillRect/>
                    </a:stretch>
                  </pic:blipFill>
                  <pic:spPr>
                    <a:xfrm>
                      <a:off x="0" y="0"/>
                      <a:ext cx="5626100" cy="2019300"/>
                    </a:xfrm>
                    <a:prstGeom prst="rect">
                      <a:avLst/>
                    </a:prstGeom>
                  </pic:spPr>
                </pic:pic>
              </a:graphicData>
            </a:graphic>
          </wp:inline>
        </w:drawing>
      </w:r>
    </w:p>
    <w:p w14:paraId="1B137CF5" w14:textId="55AD7C53" w:rsidR="00B43449" w:rsidRDefault="00B43449" w:rsidP="00E72DA9">
      <w:pPr>
        <w:tabs>
          <w:tab w:val="left" w:pos="2788"/>
        </w:tabs>
      </w:pPr>
      <w:r>
        <w:t xml:space="preserve">8. Viewing table description: </w:t>
      </w:r>
    </w:p>
    <w:p w14:paraId="6289A046" w14:textId="77255745" w:rsidR="004918CC" w:rsidRDefault="0067624F" w:rsidP="00E72DA9">
      <w:pPr>
        <w:tabs>
          <w:tab w:val="left" w:pos="2788"/>
        </w:tabs>
      </w:pPr>
      <w:r>
        <w:rPr>
          <w:noProof/>
        </w:rPr>
        <w:drawing>
          <wp:inline distT="0" distB="0" distL="0" distR="0" wp14:anchorId="6E91DB43" wp14:editId="7AAA90A4">
            <wp:extent cx="5943600" cy="1132840"/>
            <wp:effectExtent l="0" t="0" r="0"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57.2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7B875444" w14:textId="77777777" w:rsidR="00B43449" w:rsidRDefault="00B43449" w:rsidP="00E72DA9">
      <w:pPr>
        <w:tabs>
          <w:tab w:val="left" w:pos="2788"/>
        </w:tabs>
      </w:pPr>
    </w:p>
    <w:p w14:paraId="11B8A5EC" w14:textId="77777777" w:rsidR="00B43449" w:rsidRDefault="00B43449" w:rsidP="00E72DA9">
      <w:pPr>
        <w:tabs>
          <w:tab w:val="left" w:pos="2788"/>
        </w:tabs>
      </w:pPr>
    </w:p>
    <w:p w14:paraId="73C213E4" w14:textId="77777777" w:rsidR="00B43449" w:rsidRDefault="00B43449" w:rsidP="00E72DA9">
      <w:pPr>
        <w:tabs>
          <w:tab w:val="left" w:pos="2788"/>
        </w:tabs>
      </w:pPr>
    </w:p>
    <w:p w14:paraId="06478108" w14:textId="77777777" w:rsidR="00085EAB" w:rsidRDefault="00085EAB" w:rsidP="00E72DA9">
      <w:pPr>
        <w:tabs>
          <w:tab w:val="left" w:pos="2788"/>
        </w:tabs>
      </w:pPr>
    </w:p>
    <w:p w14:paraId="002DC376" w14:textId="77777777" w:rsidR="00085EAB" w:rsidRDefault="00085EAB" w:rsidP="00E72DA9">
      <w:pPr>
        <w:tabs>
          <w:tab w:val="left" w:pos="2788"/>
        </w:tabs>
      </w:pPr>
    </w:p>
    <w:p w14:paraId="76B03824" w14:textId="77777777" w:rsidR="00085EAB" w:rsidRDefault="00085EAB" w:rsidP="00E72DA9">
      <w:pPr>
        <w:tabs>
          <w:tab w:val="left" w:pos="2788"/>
        </w:tabs>
      </w:pPr>
    </w:p>
    <w:p w14:paraId="6166B8B6" w14:textId="77777777" w:rsidR="00085EAB" w:rsidRDefault="00085EAB" w:rsidP="00E72DA9">
      <w:pPr>
        <w:tabs>
          <w:tab w:val="left" w:pos="2788"/>
        </w:tabs>
      </w:pPr>
    </w:p>
    <w:p w14:paraId="3CC8FB1B" w14:textId="77777777" w:rsidR="00085EAB" w:rsidRDefault="00085EAB" w:rsidP="00E72DA9">
      <w:pPr>
        <w:tabs>
          <w:tab w:val="left" w:pos="2788"/>
        </w:tabs>
      </w:pPr>
    </w:p>
    <w:p w14:paraId="0555FE3F" w14:textId="77777777" w:rsidR="00085EAB" w:rsidRDefault="00085EAB" w:rsidP="00E72DA9">
      <w:pPr>
        <w:tabs>
          <w:tab w:val="left" w:pos="2788"/>
        </w:tabs>
      </w:pPr>
    </w:p>
    <w:p w14:paraId="778204C4" w14:textId="77777777" w:rsidR="00B43449" w:rsidRDefault="00B43449" w:rsidP="00E72DA9">
      <w:pPr>
        <w:tabs>
          <w:tab w:val="left" w:pos="2788"/>
        </w:tabs>
      </w:pPr>
    </w:p>
    <w:p w14:paraId="51FDC59E" w14:textId="0F932654" w:rsidR="00B43449" w:rsidRDefault="00B43449" w:rsidP="00E72DA9">
      <w:pPr>
        <w:tabs>
          <w:tab w:val="left" w:pos="2788"/>
        </w:tabs>
      </w:pPr>
      <w:r>
        <w:t>9. Creation of ASS1_FILM_CHAR table:</w:t>
      </w:r>
    </w:p>
    <w:p w14:paraId="65C04E4E" w14:textId="322DD33E" w:rsidR="004918CC" w:rsidRDefault="0067624F" w:rsidP="00E72DA9">
      <w:pPr>
        <w:tabs>
          <w:tab w:val="left" w:pos="2788"/>
        </w:tabs>
      </w:pPr>
      <w:r>
        <w:rPr>
          <w:noProof/>
        </w:rPr>
        <w:drawing>
          <wp:inline distT="0" distB="0" distL="0" distR="0" wp14:anchorId="230DCE70" wp14:editId="3F76D769">
            <wp:extent cx="5943600" cy="1938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57.10.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14:paraId="087EFB08" w14:textId="0A711CA7" w:rsidR="00E44BCF" w:rsidRDefault="00E44BCF" w:rsidP="00E72DA9">
      <w:pPr>
        <w:tabs>
          <w:tab w:val="left" w:pos="2788"/>
        </w:tabs>
      </w:pPr>
      <w:r>
        <w:t>10. View table description:</w:t>
      </w:r>
    </w:p>
    <w:p w14:paraId="440A016F" w14:textId="2D4C3EC1" w:rsidR="004918CC" w:rsidRDefault="0067624F" w:rsidP="00E72DA9">
      <w:pPr>
        <w:tabs>
          <w:tab w:val="left" w:pos="2788"/>
        </w:tabs>
      </w:pPr>
      <w:r>
        <w:rPr>
          <w:noProof/>
        </w:rPr>
        <w:drawing>
          <wp:inline distT="0" distB="0" distL="0" distR="0" wp14:anchorId="61103D44" wp14:editId="7A83EF9F">
            <wp:extent cx="5943600" cy="10909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19.57.4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43AB7348" w14:textId="6EC0B222" w:rsidR="004918CC" w:rsidRDefault="001B6903" w:rsidP="00E72DA9">
      <w:pPr>
        <w:tabs>
          <w:tab w:val="left" w:pos="2788"/>
        </w:tabs>
      </w:pPr>
      <w:r>
        <w:t>11. Create table ASS1_ACTOR:</w:t>
      </w:r>
    </w:p>
    <w:p w14:paraId="6C0C5AC2" w14:textId="0E0474AD" w:rsidR="007274D5" w:rsidRDefault="0067624F" w:rsidP="00E72DA9">
      <w:pPr>
        <w:tabs>
          <w:tab w:val="left" w:pos="2788"/>
        </w:tabs>
      </w:pPr>
      <w:r>
        <w:rPr>
          <w:noProof/>
        </w:rPr>
        <w:drawing>
          <wp:inline distT="0" distB="0" distL="0" distR="0" wp14:anchorId="5BFCB962" wp14:editId="61009501">
            <wp:extent cx="5575300" cy="2095500"/>
            <wp:effectExtent l="0" t="0" r="1270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00.14.png"/>
                    <pic:cNvPicPr/>
                  </pic:nvPicPr>
                  <pic:blipFill>
                    <a:blip r:embed="rId38">
                      <a:extLst>
                        <a:ext uri="{28A0092B-C50C-407E-A947-70E740481C1C}">
                          <a14:useLocalDpi xmlns:a14="http://schemas.microsoft.com/office/drawing/2010/main" val="0"/>
                        </a:ext>
                      </a:extLst>
                    </a:blip>
                    <a:stretch>
                      <a:fillRect/>
                    </a:stretch>
                  </pic:blipFill>
                  <pic:spPr>
                    <a:xfrm>
                      <a:off x="0" y="0"/>
                      <a:ext cx="5575300" cy="2095500"/>
                    </a:xfrm>
                    <a:prstGeom prst="rect">
                      <a:avLst/>
                    </a:prstGeom>
                  </pic:spPr>
                </pic:pic>
              </a:graphicData>
            </a:graphic>
          </wp:inline>
        </w:drawing>
      </w:r>
    </w:p>
    <w:p w14:paraId="1B5C7138" w14:textId="77777777" w:rsidR="009D5149" w:rsidRDefault="009D5149" w:rsidP="00E72DA9">
      <w:pPr>
        <w:tabs>
          <w:tab w:val="left" w:pos="2788"/>
        </w:tabs>
      </w:pPr>
    </w:p>
    <w:p w14:paraId="447042A4" w14:textId="77777777" w:rsidR="009D5149" w:rsidRDefault="009D5149" w:rsidP="00E72DA9">
      <w:pPr>
        <w:tabs>
          <w:tab w:val="left" w:pos="2788"/>
        </w:tabs>
      </w:pPr>
    </w:p>
    <w:p w14:paraId="21B96A7E" w14:textId="77777777" w:rsidR="009D5149" w:rsidRDefault="009D5149" w:rsidP="00E72DA9">
      <w:pPr>
        <w:tabs>
          <w:tab w:val="left" w:pos="2788"/>
        </w:tabs>
      </w:pPr>
    </w:p>
    <w:p w14:paraId="7958F1FC" w14:textId="644848E1" w:rsidR="002D07B9" w:rsidRDefault="002D07B9" w:rsidP="00E72DA9">
      <w:pPr>
        <w:tabs>
          <w:tab w:val="left" w:pos="2788"/>
        </w:tabs>
      </w:pPr>
      <w:r>
        <w:t xml:space="preserve">12. View table description: </w:t>
      </w:r>
    </w:p>
    <w:p w14:paraId="6E612B9D" w14:textId="5FA28194" w:rsidR="0067624F" w:rsidRDefault="0067624F" w:rsidP="00E72DA9">
      <w:pPr>
        <w:tabs>
          <w:tab w:val="left" w:pos="2788"/>
        </w:tabs>
      </w:pPr>
      <w:r>
        <w:rPr>
          <w:noProof/>
        </w:rPr>
        <w:drawing>
          <wp:inline distT="0" distB="0" distL="0" distR="0" wp14:anchorId="7851EDAB" wp14:editId="6935931B">
            <wp:extent cx="5943600" cy="11868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00.3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186815"/>
                    </a:xfrm>
                    <a:prstGeom prst="rect">
                      <a:avLst/>
                    </a:prstGeom>
                  </pic:spPr>
                </pic:pic>
              </a:graphicData>
            </a:graphic>
          </wp:inline>
        </w:drawing>
      </w:r>
    </w:p>
    <w:p w14:paraId="3185A08A" w14:textId="6E6CA63F" w:rsidR="006B4188" w:rsidRDefault="006B4188" w:rsidP="00E72DA9">
      <w:pPr>
        <w:tabs>
          <w:tab w:val="left" w:pos="2788"/>
        </w:tabs>
      </w:pPr>
      <w:r>
        <w:t>13. Creation of ASS1_CHAR_ACTOR:</w:t>
      </w:r>
    </w:p>
    <w:p w14:paraId="79E220B2" w14:textId="6319AF88" w:rsidR="007274D5" w:rsidRDefault="0067624F" w:rsidP="00E72DA9">
      <w:pPr>
        <w:tabs>
          <w:tab w:val="left" w:pos="2788"/>
        </w:tabs>
      </w:pPr>
      <w:r>
        <w:rPr>
          <w:noProof/>
        </w:rPr>
        <w:drawing>
          <wp:inline distT="0" distB="0" distL="0" distR="0" wp14:anchorId="6B6FE94B" wp14:editId="592E51F1">
            <wp:extent cx="5943600" cy="16027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02.0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inline>
        </w:drawing>
      </w:r>
    </w:p>
    <w:p w14:paraId="582D8581" w14:textId="65679AD3" w:rsidR="00A86509" w:rsidRDefault="00A86509" w:rsidP="00E72DA9">
      <w:pPr>
        <w:tabs>
          <w:tab w:val="left" w:pos="2788"/>
        </w:tabs>
      </w:pPr>
      <w:r>
        <w:t>14. View table description of CHAR_ACTOR:</w:t>
      </w:r>
    </w:p>
    <w:p w14:paraId="6069C6AE" w14:textId="2447EB8E" w:rsidR="007274D5" w:rsidRDefault="0067624F" w:rsidP="00E72DA9">
      <w:pPr>
        <w:tabs>
          <w:tab w:val="left" w:pos="2788"/>
        </w:tabs>
      </w:pPr>
      <w:r>
        <w:rPr>
          <w:noProof/>
        </w:rPr>
        <w:drawing>
          <wp:anchor distT="0" distB="0" distL="114300" distR="114300" simplePos="0" relativeHeight="251658240" behindDoc="0" locked="0" layoutInCell="1" allowOverlap="1" wp14:anchorId="33153FE7" wp14:editId="15101024">
            <wp:simplePos x="0" y="0"/>
            <wp:positionH relativeFrom="column">
              <wp:align>left</wp:align>
            </wp:positionH>
            <wp:positionV relativeFrom="paragraph">
              <wp:align>top</wp:align>
            </wp:positionV>
            <wp:extent cx="5943600" cy="99187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02.2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anchor>
        </w:drawing>
      </w:r>
      <w:r w:rsidR="000D4FDE">
        <w:br w:type="textWrapping" w:clear="all"/>
      </w:r>
    </w:p>
    <w:p w14:paraId="76245C15" w14:textId="77777777" w:rsidR="000D4FDE" w:rsidRDefault="000D4FDE" w:rsidP="00E72DA9">
      <w:pPr>
        <w:tabs>
          <w:tab w:val="left" w:pos="2788"/>
        </w:tabs>
      </w:pPr>
    </w:p>
    <w:p w14:paraId="6BED85FD" w14:textId="77777777" w:rsidR="000D4FDE" w:rsidRDefault="000D4FDE" w:rsidP="00E72DA9">
      <w:pPr>
        <w:tabs>
          <w:tab w:val="left" w:pos="2788"/>
        </w:tabs>
      </w:pPr>
    </w:p>
    <w:p w14:paraId="123A3E90" w14:textId="77777777" w:rsidR="000D4FDE" w:rsidRDefault="000D4FDE" w:rsidP="00E72DA9">
      <w:pPr>
        <w:tabs>
          <w:tab w:val="left" w:pos="2788"/>
        </w:tabs>
      </w:pPr>
    </w:p>
    <w:p w14:paraId="5F7ED355" w14:textId="77777777" w:rsidR="000D4FDE" w:rsidRDefault="000D4FDE" w:rsidP="00E72DA9">
      <w:pPr>
        <w:tabs>
          <w:tab w:val="left" w:pos="2788"/>
        </w:tabs>
      </w:pPr>
    </w:p>
    <w:p w14:paraId="1F7E467D" w14:textId="77777777" w:rsidR="000D4FDE" w:rsidRDefault="000D4FDE" w:rsidP="00E72DA9">
      <w:pPr>
        <w:tabs>
          <w:tab w:val="left" w:pos="2788"/>
        </w:tabs>
      </w:pPr>
    </w:p>
    <w:p w14:paraId="6E00B955" w14:textId="2CD2E798" w:rsidR="00E77E8B" w:rsidRDefault="00E77E8B" w:rsidP="00E72DA9">
      <w:pPr>
        <w:tabs>
          <w:tab w:val="left" w:pos="2788"/>
        </w:tabs>
      </w:pPr>
      <w:r>
        <w:t>15. Creation of ASS1_RENTAL table:</w:t>
      </w:r>
    </w:p>
    <w:p w14:paraId="27E9FBC4" w14:textId="3E29EFEF" w:rsidR="007274D5" w:rsidRDefault="002848FE" w:rsidP="00E72DA9">
      <w:pPr>
        <w:tabs>
          <w:tab w:val="left" w:pos="2788"/>
        </w:tabs>
      </w:pPr>
      <w:r>
        <w:rPr>
          <w:noProof/>
        </w:rPr>
        <w:drawing>
          <wp:inline distT="0" distB="0" distL="0" distR="0" wp14:anchorId="69E67532" wp14:editId="10491903">
            <wp:extent cx="5943600" cy="22567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05.48.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79410340" w14:textId="4E26943A" w:rsidR="006A5959" w:rsidRDefault="006A5959" w:rsidP="00E72DA9">
      <w:pPr>
        <w:tabs>
          <w:tab w:val="left" w:pos="2788"/>
        </w:tabs>
      </w:pPr>
      <w:r>
        <w:t>16. View table description:</w:t>
      </w:r>
    </w:p>
    <w:p w14:paraId="5F513BCA" w14:textId="36989C65" w:rsidR="002848FE" w:rsidRDefault="002848FE" w:rsidP="00E72DA9">
      <w:pPr>
        <w:tabs>
          <w:tab w:val="left" w:pos="2788"/>
        </w:tabs>
      </w:pPr>
      <w:r>
        <w:rPr>
          <w:noProof/>
        </w:rPr>
        <w:drawing>
          <wp:inline distT="0" distB="0" distL="0" distR="0" wp14:anchorId="17B49E0B" wp14:editId="6ABAE9DE">
            <wp:extent cx="5943600" cy="15443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06.2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5C989DFD" w14:textId="65F1DB0F" w:rsidR="00F14FA3" w:rsidRDefault="00F14FA3" w:rsidP="00E72DA9">
      <w:pPr>
        <w:tabs>
          <w:tab w:val="left" w:pos="2788"/>
        </w:tabs>
      </w:pPr>
      <w:r>
        <w:t>17. Create ASS1_EXRENTAL table:</w:t>
      </w:r>
    </w:p>
    <w:p w14:paraId="4B3124FD" w14:textId="64B4E7E7" w:rsidR="007274D5" w:rsidRDefault="002848FE" w:rsidP="00E72DA9">
      <w:pPr>
        <w:tabs>
          <w:tab w:val="left" w:pos="2788"/>
        </w:tabs>
      </w:pPr>
      <w:r>
        <w:rPr>
          <w:noProof/>
        </w:rPr>
        <w:drawing>
          <wp:inline distT="0" distB="0" distL="0" distR="0" wp14:anchorId="0B316768" wp14:editId="6DAD25F6">
            <wp:extent cx="5943600" cy="20529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08.5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inline>
        </w:drawing>
      </w:r>
    </w:p>
    <w:p w14:paraId="52341140" w14:textId="69461C7B" w:rsidR="005E4B0C" w:rsidRDefault="005E4B0C" w:rsidP="00E72DA9">
      <w:pPr>
        <w:tabs>
          <w:tab w:val="left" w:pos="2788"/>
        </w:tabs>
      </w:pPr>
      <w:r>
        <w:t xml:space="preserve">18. View table description: </w:t>
      </w:r>
    </w:p>
    <w:p w14:paraId="2696316D" w14:textId="01CEDFC9" w:rsidR="002848FE" w:rsidRDefault="002848FE" w:rsidP="00E72DA9">
      <w:pPr>
        <w:tabs>
          <w:tab w:val="left" w:pos="2788"/>
        </w:tabs>
      </w:pPr>
      <w:r>
        <w:rPr>
          <w:noProof/>
        </w:rPr>
        <w:drawing>
          <wp:inline distT="0" distB="0" distL="0" distR="0" wp14:anchorId="786BC981" wp14:editId="57DCD929">
            <wp:extent cx="5943600" cy="12738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09.15.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273810"/>
                    </a:xfrm>
                    <a:prstGeom prst="rect">
                      <a:avLst/>
                    </a:prstGeom>
                  </pic:spPr>
                </pic:pic>
              </a:graphicData>
            </a:graphic>
          </wp:inline>
        </w:drawing>
      </w:r>
    </w:p>
    <w:p w14:paraId="5CF1CF09" w14:textId="77777777" w:rsidR="00B31312" w:rsidRDefault="00B31312" w:rsidP="00E72DA9">
      <w:pPr>
        <w:tabs>
          <w:tab w:val="left" w:pos="2788"/>
        </w:tabs>
      </w:pPr>
    </w:p>
    <w:p w14:paraId="43A06F7A" w14:textId="77777777" w:rsidR="00B31312" w:rsidRDefault="00B31312" w:rsidP="00E72DA9">
      <w:pPr>
        <w:tabs>
          <w:tab w:val="left" w:pos="2788"/>
        </w:tabs>
      </w:pPr>
    </w:p>
    <w:p w14:paraId="7CE161AD" w14:textId="77777777" w:rsidR="00B31312" w:rsidRDefault="00B31312" w:rsidP="00E72DA9">
      <w:pPr>
        <w:tabs>
          <w:tab w:val="left" w:pos="2788"/>
        </w:tabs>
      </w:pPr>
    </w:p>
    <w:p w14:paraId="6D6D1930" w14:textId="0D6BD880" w:rsidR="00B31312" w:rsidRDefault="00B31312" w:rsidP="00E72DA9">
      <w:pPr>
        <w:tabs>
          <w:tab w:val="left" w:pos="2788"/>
        </w:tabs>
      </w:pPr>
      <w:r>
        <w:t>19. Creation of ASS1_DVD_DIR junction table:</w:t>
      </w:r>
    </w:p>
    <w:p w14:paraId="20B68214" w14:textId="4A7EF6E9" w:rsidR="007274D5" w:rsidRDefault="000D79B9" w:rsidP="00E72DA9">
      <w:pPr>
        <w:tabs>
          <w:tab w:val="left" w:pos="2788"/>
        </w:tabs>
      </w:pPr>
      <w:r>
        <w:rPr>
          <w:noProof/>
        </w:rPr>
        <w:drawing>
          <wp:inline distT="0" distB="0" distL="0" distR="0" wp14:anchorId="03D321F7" wp14:editId="59A746FF">
            <wp:extent cx="5943600" cy="17887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12.39.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788795"/>
                    </a:xfrm>
                    <a:prstGeom prst="rect">
                      <a:avLst/>
                    </a:prstGeom>
                  </pic:spPr>
                </pic:pic>
              </a:graphicData>
            </a:graphic>
          </wp:inline>
        </w:drawing>
      </w:r>
    </w:p>
    <w:p w14:paraId="7D5D6BE1" w14:textId="04009E96" w:rsidR="00B31312" w:rsidRDefault="00B31312" w:rsidP="00E72DA9">
      <w:pPr>
        <w:tabs>
          <w:tab w:val="left" w:pos="2788"/>
        </w:tabs>
      </w:pPr>
      <w:r>
        <w:t xml:space="preserve">20. View table description: </w:t>
      </w:r>
    </w:p>
    <w:p w14:paraId="3CB2DFF3" w14:textId="66A21D75" w:rsidR="007274D5" w:rsidRDefault="000D79B9" w:rsidP="00E72DA9">
      <w:pPr>
        <w:tabs>
          <w:tab w:val="left" w:pos="2788"/>
        </w:tabs>
      </w:pPr>
      <w:r>
        <w:rPr>
          <w:noProof/>
        </w:rPr>
        <w:drawing>
          <wp:inline distT="0" distB="0" distL="0" distR="0" wp14:anchorId="7450F0C6" wp14:editId="65201612">
            <wp:extent cx="5943600" cy="10121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12.55.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012190"/>
                    </a:xfrm>
                    <a:prstGeom prst="rect">
                      <a:avLst/>
                    </a:prstGeom>
                  </pic:spPr>
                </pic:pic>
              </a:graphicData>
            </a:graphic>
          </wp:inline>
        </w:drawing>
      </w:r>
    </w:p>
    <w:p w14:paraId="0683ED74" w14:textId="77777777" w:rsidR="0059425F" w:rsidRDefault="0059425F" w:rsidP="00E72DA9">
      <w:pPr>
        <w:tabs>
          <w:tab w:val="left" w:pos="2788"/>
        </w:tabs>
      </w:pPr>
    </w:p>
    <w:p w14:paraId="0E392541" w14:textId="77777777" w:rsidR="0059425F" w:rsidRDefault="0059425F" w:rsidP="00E72DA9">
      <w:pPr>
        <w:tabs>
          <w:tab w:val="left" w:pos="2788"/>
        </w:tabs>
      </w:pPr>
    </w:p>
    <w:p w14:paraId="4156E53C" w14:textId="77777777" w:rsidR="0059425F" w:rsidRDefault="0059425F" w:rsidP="00E72DA9">
      <w:pPr>
        <w:tabs>
          <w:tab w:val="left" w:pos="2788"/>
        </w:tabs>
      </w:pPr>
    </w:p>
    <w:p w14:paraId="3DA51899" w14:textId="77777777" w:rsidR="0059425F" w:rsidRDefault="0059425F" w:rsidP="00E72DA9">
      <w:pPr>
        <w:tabs>
          <w:tab w:val="left" w:pos="2788"/>
        </w:tabs>
      </w:pPr>
    </w:p>
    <w:p w14:paraId="5164947C" w14:textId="1AA1464C" w:rsidR="00ED5464" w:rsidRDefault="00ED5464" w:rsidP="00E72DA9">
      <w:pPr>
        <w:tabs>
          <w:tab w:val="left" w:pos="2788"/>
        </w:tabs>
      </w:pPr>
      <w:r>
        <w:t>21. Creation of ASS1_DVD_ACT junction table:</w:t>
      </w:r>
    </w:p>
    <w:p w14:paraId="05FF74BF" w14:textId="6289B6EB" w:rsidR="007274D5" w:rsidRDefault="00953F63" w:rsidP="00E72DA9">
      <w:pPr>
        <w:tabs>
          <w:tab w:val="left" w:pos="2788"/>
        </w:tabs>
      </w:pPr>
      <w:r>
        <w:rPr>
          <w:noProof/>
        </w:rPr>
        <w:drawing>
          <wp:inline distT="0" distB="0" distL="0" distR="0" wp14:anchorId="583B4B15" wp14:editId="089DE32A">
            <wp:extent cx="5943600" cy="19227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14.48.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922780"/>
                    </a:xfrm>
                    <a:prstGeom prst="rect">
                      <a:avLst/>
                    </a:prstGeom>
                  </pic:spPr>
                </pic:pic>
              </a:graphicData>
            </a:graphic>
          </wp:inline>
        </w:drawing>
      </w:r>
    </w:p>
    <w:p w14:paraId="116BD4A6" w14:textId="77777777" w:rsidR="00B518D6" w:rsidRDefault="00B518D6" w:rsidP="00E72DA9">
      <w:pPr>
        <w:tabs>
          <w:tab w:val="left" w:pos="2788"/>
        </w:tabs>
      </w:pPr>
    </w:p>
    <w:p w14:paraId="70C9AF88" w14:textId="019CF6E5" w:rsidR="00B518D6" w:rsidRDefault="00B518D6" w:rsidP="00E72DA9">
      <w:pPr>
        <w:tabs>
          <w:tab w:val="left" w:pos="2788"/>
        </w:tabs>
      </w:pPr>
      <w:r>
        <w:t xml:space="preserve">22. View table description: </w:t>
      </w:r>
    </w:p>
    <w:p w14:paraId="494CCAE1" w14:textId="4C780E2E" w:rsidR="007274D5" w:rsidRDefault="00953F63" w:rsidP="00E72DA9">
      <w:pPr>
        <w:tabs>
          <w:tab w:val="left" w:pos="2788"/>
        </w:tabs>
      </w:pPr>
      <w:r>
        <w:rPr>
          <w:noProof/>
        </w:rPr>
        <w:drawing>
          <wp:inline distT="0" distB="0" distL="0" distR="0" wp14:anchorId="34C4D5C0" wp14:editId="250F8DAD">
            <wp:extent cx="5943600" cy="98488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15.5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984885"/>
                    </a:xfrm>
                    <a:prstGeom prst="rect">
                      <a:avLst/>
                    </a:prstGeom>
                  </pic:spPr>
                </pic:pic>
              </a:graphicData>
            </a:graphic>
          </wp:inline>
        </w:drawing>
      </w:r>
    </w:p>
    <w:p w14:paraId="46459DDF" w14:textId="77C659C3" w:rsidR="00C8117E" w:rsidRDefault="00C8117E" w:rsidP="00E72DA9">
      <w:pPr>
        <w:tabs>
          <w:tab w:val="left" w:pos="2788"/>
        </w:tabs>
      </w:pPr>
      <w:r>
        <w:t>23. Creation of ASS1_DVD_CHAR junction table:</w:t>
      </w:r>
    </w:p>
    <w:p w14:paraId="4E4D6776" w14:textId="27D65503" w:rsidR="007274D5" w:rsidRDefault="009C398F" w:rsidP="00E72DA9">
      <w:pPr>
        <w:tabs>
          <w:tab w:val="left" w:pos="2788"/>
        </w:tabs>
      </w:pPr>
      <w:r>
        <w:rPr>
          <w:noProof/>
        </w:rPr>
        <w:drawing>
          <wp:inline distT="0" distB="0" distL="0" distR="0" wp14:anchorId="64882755" wp14:editId="11A67F69">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5 23.15.35.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14:paraId="01AD6B58" w14:textId="77777777" w:rsidR="0059425F" w:rsidRDefault="0059425F" w:rsidP="00E72DA9">
      <w:pPr>
        <w:tabs>
          <w:tab w:val="left" w:pos="2788"/>
        </w:tabs>
      </w:pPr>
    </w:p>
    <w:p w14:paraId="74FBC690" w14:textId="77777777" w:rsidR="0059425F" w:rsidRDefault="0059425F" w:rsidP="00E72DA9">
      <w:pPr>
        <w:tabs>
          <w:tab w:val="left" w:pos="2788"/>
        </w:tabs>
      </w:pPr>
    </w:p>
    <w:p w14:paraId="79FD79F9" w14:textId="77777777" w:rsidR="0059425F" w:rsidRDefault="0059425F" w:rsidP="00E72DA9">
      <w:pPr>
        <w:tabs>
          <w:tab w:val="left" w:pos="2788"/>
        </w:tabs>
      </w:pPr>
    </w:p>
    <w:p w14:paraId="49C07310" w14:textId="0A4DADF4" w:rsidR="003E360D" w:rsidRDefault="003E360D" w:rsidP="00E72DA9">
      <w:pPr>
        <w:tabs>
          <w:tab w:val="left" w:pos="2788"/>
        </w:tabs>
      </w:pPr>
      <w:r>
        <w:t>24. View table description:</w:t>
      </w:r>
    </w:p>
    <w:p w14:paraId="25BD3CE6" w14:textId="63ACEBF2" w:rsidR="007274D5" w:rsidRDefault="00953F63" w:rsidP="00E72DA9">
      <w:pPr>
        <w:tabs>
          <w:tab w:val="left" w:pos="2788"/>
        </w:tabs>
      </w:pPr>
      <w:r>
        <w:rPr>
          <w:noProof/>
        </w:rPr>
        <w:drawing>
          <wp:inline distT="0" distB="0" distL="0" distR="0" wp14:anchorId="7BE49999" wp14:editId="7D393D63">
            <wp:extent cx="5943600" cy="1022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0.19.30.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22985"/>
                    </a:xfrm>
                    <a:prstGeom prst="rect">
                      <a:avLst/>
                    </a:prstGeom>
                  </pic:spPr>
                </pic:pic>
              </a:graphicData>
            </a:graphic>
          </wp:inline>
        </w:drawing>
      </w:r>
    </w:p>
    <w:p w14:paraId="1C716A72" w14:textId="06378CB0" w:rsidR="007274D5" w:rsidRDefault="007274D5" w:rsidP="00E72DA9">
      <w:pPr>
        <w:tabs>
          <w:tab w:val="left" w:pos="2788"/>
        </w:tabs>
      </w:pPr>
    </w:p>
    <w:p w14:paraId="58D39B58" w14:textId="77777777" w:rsidR="00D877E5" w:rsidRDefault="00D877E5" w:rsidP="00E72DA9">
      <w:pPr>
        <w:tabs>
          <w:tab w:val="left" w:pos="2788"/>
        </w:tabs>
      </w:pPr>
    </w:p>
    <w:p w14:paraId="48FB6FCF" w14:textId="68B12561" w:rsidR="00D877E5" w:rsidRDefault="00D877E5" w:rsidP="00E72DA9">
      <w:pPr>
        <w:tabs>
          <w:tab w:val="left" w:pos="2788"/>
        </w:tabs>
      </w:pPr>
      <w:r>
        <w:t>25. Creation of sequence and trigger to auto-increment DVD ID when new insertions are made into ASS1_DVD table:</w:t>
      </w:r>
    </w:p>
    <w:p w14:paraId="637E5F39" w14:textId="2874FA89" w:rsidR="007274D5" w:rsidRDefault="003F0C25" w:rsidP="00E72DA9">
      <w:pPr>
        <w:tabs>
          <w:tab w:val="left" w:pos="2788"/>
        </w:tabs>
      </w:pPr>
      <w:r>
        <w:rPr>
          <w:noProof/>
        </w:rPr>
        <w:drawing>
          <wp:inline distT="0" distB="0" distL="0" distR="0" wp14:anchorId="2ABC226A" wp14:editId="06F75074">
            <wp:extent cx="5943600" cy="3460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14.10.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41996D12" w14:textId="77777777" w:rsidR="00D877E5" w:rsidRDefault="00D877E5" w:rsidP="00E72DA9">
      <w:pPr>
        <w:tabs>
          <w:tab w:val="left" w:pos="2788"/>
        </w:tabs>
      </w:pPr>
    </w:p>
    <w:p w14:paraId="35FA139F" w14:textId="77777777" w:rsidR="00D877E5" w:rsidRDefault="00D877E5" w:rsidP="00E72DA9">
      <w:pPr>
        <w:tabs>
          <w:tab w:val="left" w:pos="2788"/>
        </w:tabs>
      </w:pPr>
    </w:p>
    <w:p w14:paraId="1F9E606C" w14:textId="77777777" w:rsidR="00D877E5" w:rsidRDefault="00D877E5" w:rsidP="00E72DA9">
      <w:pPr>
        <w:tabs>
          <w:tab w:val="left" w:pos="2788"/>
        </w:tabs>
      </w:pPr>
    </w:p>
    <w:p w14:paraId="19E5C03D" w14:textId="4CF0F618" w:rsidR="00D877E5" w:rsidRDefault="00D877E5" w:rsidP="00E72DA9">
      <w:pPr>
        <w:tabs>
          <w:tab w:val="left" w:pos="2788"/>
        </w:tabs>
      </w:pPr>
      <w:r>
        <w:t xml:space="preserve">26. Creation of sequence and trigger to auto-increment </w:t>
      </w:r>
      <w:proofErr w:type="spellStart"/>
      <w:r>
        <w:t>Copy_ID</w:t>
      </w:r>
      <w:proofErr w:type="spellEnd"/>
      <w:r>
        <w:t xml:space="preserve"> when new insertions are made into ASS1_COPY table:</w:t>
      </w:r>
    </w:p>
    <w:p w14:paraId="395A518C" w14:textId="6BD9515C" w:rsidR="007274D5" w:rsidRDefault="003F0C25" w:rsidP="00E72DA9">
      <w:pPr>
        <w:tabs>
          <w:tab w:val="left" w:pos="2788"/>
        </w:tabs>
      </w:pPr>
      <w:r>
        <w:rPr>
          <w:noProof/>
        </w:rPr>
        <w:drawing>
          <wp:inline distT="0" distB="0" distL="0" distR="0" wp14:anchorId="0B131F1A" wp14:editId="78C656F2">
            <wp:extent cx="5943600" cy="35737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16.25.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531DDE7E" w14:textId="77777777" w:rsidR="00D877E5" w:rsidRDefault="00D877E5" w:rsidP="00E72DA9">
      <w:pPr>
        <w:tabs>
          <w:tab w:val="left" w:pos="2788"/>
        </w:tabs>
      </w:pPr>
    </w:p>
    <w:p w14:paraId="3BED7791" w14:textId="77777777" w:rsidR="00D877E5" w:rsidRDefault="00D877E5" w:rsidP="00E72DA9">
      <w:pPr>
        <w:tabs>
          <w:tab w:val="left" w:pos="2788"/>
        </w:tabs>
      </w:pPr>
    </w:p>
    <w:p w14:paraId="2010CFD1" w14:textId="77777777" w:rsidR="00D877E5" w:rsidRDefault="00D877E5" w:rsidP="00E72DA9">
      <w:pPr>
        <w:tabs>
          <w:tab w:val="left" w:pos="2788"/>
        </w:tabs>
      </w:pPr>
    </w:p>
    <w:p w14:paraId="40014C1C" w14:textId="77777777" w:rsidR="00D877E5" w:rsidRDefault="00D877E5" w:rsidP="00E72DA9">
      <w:pPr>
        <w:tabs>
          <w:tab w:val="left" w:pos="2788"/>
        </w:tabs>
      </w:pPr>
    </w:p>
    <w:p w14:paraId="0CD19715" w14:textId="77777777" w:rsidR="00D877E5" w:rsidRDefault="00D877E5" w:rsidP="00E72DA9">
      <w:pPr>
        <w:tabs>
          <w:tab w:val="left" w:pos="2788"/>
        </w:tabs>
      </w:pPr>
    </w:p>
    <w:p w14:paraId="5F9DA9FD" w14:textId="77777777" w:rsidR="00D877E5" w:rsidRDefault="00D877E5" w:rsidP="00E72DA9">
      <w:pPr>
        <w:tabs>
          <w:tab w:val="left" w:pos="2788"/>
        </w:tabs>
      </w:pPr>
    </w:p>
    <w:p w14:paraId="3E8F32F1" w14:textId="77777777" w:rsidR="00D877E5" w:rsidRDefault="00D877E5" w:rsidP="00E72DA9">
      <w:pPr>
        <w:tabs>
          <w:tab w:val="left" w:pos="2788"/>
        </w:tabs>
      </w:pPr>
    </w:p>
    <w:p w14:paraId="16A20DD6" w14:textId="77777777" w:rsidR="00D877E5" w:rsidRDefault="00D877E5" w:rsidP="00E72DA9">
      <w:pPr>
        <w:tabs>
          <w:tab w:val="left" w:pos="2788"/>
        </w:tabs>
      </w:pPr>
    </w:p>
    <w:p w14:paraId="61F98CC1" w14:textId="77777777" w:rsidR="00D877E5" w:rsidRDefault="00D877E5" w:rsidP="00E72DA9">
      <w:pPr>
        <w:tabs>
          <w:tab w:val="left" w:pos="2788"/>
        </w:tabs>
      </w:pPr>
    </w:p>
    <w:p w14:paraId="3D99A2ED" w14:textId="7F5A62F6" w:rsidR="00D877E5" w:rsidRDefault="00D877E5" w:rsidP="00E72DA9">
      <w:pPr>
        <w:tabs>
          <w:tab w:val="left" w:pos="2788"/>
        </w:tabs>
      </w:pPr>
      <w:r>
        <w:t xml:space="preserve">27. </w:t>
      </w:r>
      <w:r w:rsidR="003B2E50">
        <w:t>Creation of sequence and trigger to auto-increment Rental ID when new insertions are made into ASS1_Rental table:</w:t>
      </w:r>
    </w:p>
    <w:p w14:paraId="558C9019" w14:textId="0F2DB019" w:rsidR="007274D5" w:rsidRDefault="003F0C25" w:rsidP="00E72DA9">
      <w:pPr>
        <w:tabs>
          <w:tab w:val="left" w:pos="2788"/>
        </w:tabs>
      </w:pPr>
      <w:r>
        <w:rPr>
          <w:noProof/>
        </w:rPr>
        <w:drawing>
          <wp:inline distT="0" distB="0" distL="0" distR="0" wp14:anchorId="66C9627B" wp14:editId="1D211843">
            <wp:extent cx="5943600" cy="36607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18.0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499369EF" w14:textId="77777777" w:rsidR="003B2E50" w:rsidRDefault="003B2E50" w:rsidP="00E72DA9">
      <w:pPr>
        <w:tabs>
          <w:tab w:val="left" w:pos="2788"/>
        </w:tabs>
      </w:pPr>
    </w:p>
    <w:p w14:paraId="3753C553" w14:textId="77777777" w:rsidR="003B2E50" w:rsidRDefault="003B2E50" w:rsidP="00E72DA9">
      <w:pPr>
        <w:tabs>
          <w:tab w:val="left" w:pos="2788"/>
        </w:tabs>
      </w:pPr>
    </w:p>
    <w:p w14:paraId="23C5D047" w14:textId="77777777" w:rsidR="003B2E50" w:rsidRDefault="003B2E50" w:rsidP="00E72DA9">
      <w:pPr>
        <w:tabs>
          <w:tab w:val="left" w:pos="2788"/>
        </w:tabs>
      </w:pPr>
    </w:p>
    <w:p w14:paraId="76D40670" w14:textId="77777777" w:rsidR="003B2E50" w:rsidRDefault="003B2E50" w:rsidP="00E72DA9">
      <w:pPr>
        <w:tabs>
          <w:tab w:val="left" w:pos="2788"/>
        </w:tabs>
      </w:pPr>
    </w:p>
    <w:p w14:paraId="3F07DDF0" w14:textId="77777777" w:rsidR="003B2E50" w:rsidRDefault="003B2E50" w:rsidP="00E72DA9">
      <w:pPr>
        <w:tabs>
          <w:tab w:val="left" w:pos="2788"/>
        </w:tabs>
      </w:pPr>
    </w:p>
    <w:p w14:paraId="2BDA25B8" w14:textId="77777777" w:rsidR="003B2E50" w:rsidRDefault="003B2E50" w:rsidP="00E72DA9">
      <w:pPr>
        <w:tabs>
          <w:tab w:val="left" w:pos="2788"/>
        </w:tabs>
      </w:pPr>
    </w:p>
    <w:p w14:paraId="6AE5BC0A" w14:textId="77777777" w:rsidR="003B2E50" w:rsidRDefault="003B2E50" w:rsidP="00E72DA9">
      <w:pPr>
        <w:tabs>
          <w:tab w:val="left" w:pos="2788"/>
        </w:tabs>
      </w:pPr>
    </w:p>
    <w:p w14:paraId="0A6BAE51" w14:textId="77777777" w:rsidR="003B2E50" w:rsidRDefault="003B2E50" w:rsidP="00E72DA9">
      <w:pPr>
        <w:tabs>
          <w:tab w:val="left" w:pos="2788"/>
        </w:tabs>
      </w:pPr>
    </w:p>
    <w:p w14:paraId="600B1571" w14:textId="77777777" w:rsidR="003B2E50" w:rsidRDefault="003B2E50" w:rsidP="00E72DA9">
      <w:pPr>
        <w:tabs>
          <w:tab w:val="left" w:pos="2788"/>
        </w:tabs>
      </w:pPr>
    </w:p>
    <w:p w14:paraId="24427CD9" w14:textId="034E8698" w:rsidR="003B2E50" w:rsidRDefault="003B2E50" w:rsidP="00E72DA9">
      <w:pPr>
        <w:tabs>
          <w:tab w:val="left" w:pos="2788"/>
        </w:tabs>
      </w:pPr>
      <w:r>
        <w:t xml:space="preserve">28. Creation of sequence and trigger to auto-increment </w:t>
      </w:r>
      <w:proofErr w:type="spellStart"/>
      <w:r>
        <w:t>Exrental</w:t>
      </w:r>
      <w:proofErr w:type="spellEnd"/>
      <w:r>
        <w:t xml:space="preserve"> ID when new insertions are made into ASS1_Exrental table:</w:t>
      </w:r>
    </w:p>
    <w:p w14:paraId="37BFDEB6" w14:textId="6DF8F47C" w:rsidR="007274D5" w:rsidRDefault="003F0C25" w:rsidP="00E72DA9">
      <w:pPr>
        <w:tabs>
          <w:tab w:val="left" w:pos="2788"/>
        </w:tabs>
      </w:pPr>
      <w:r>
        <w:rPr>
          <w:noProof/>
        </w:rPr>
        <w:drawing>
          <wp:inline distT="0" distB="0" distL="0" distR="0" wp14:anchorId="02C8180F" wp14:editId="7A34828F">
            <wp:extent cx="5943600" cy="35159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19.47.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7D70945B" w14:textId="77777777" w:rsidR="008D453A" w:rsidRDefault="008D453A" w:rsidP="00E72DA9">
      <w:pPr>
        <w:tabs>
          <w:tab w:val="left" w:pos="2788"/>
        </w:tabs>
      </w:pPr>
    </w:p>
    <w:p w14:paraId="62F87412" w14:textId="77777777" w:rsidR="008D453A" w:rsidRDefault="008D453A" w:rsidP="00E72DA9">
      <w:pPr>
        <w:tabs>
          <w:tab w:val="left" w:pos="2788"/>
        </w:tabs>
      </w:pPr>
    </w:p>
    <w:p w14:paraId="7089D10B" w14:textId="77777777" w:rsidR="008D453A" w:rsidRDefault="008D453A" w:rsidP="00E72DA9">
      <w:pPr>
        <w:tabs>
          <w:tab w:val="left" w:pos="2788"/>
        </w:tabs>
      </w:pPr>
    </w:p>
    <w:p w14:paraId="72259285" w14:textId="77777777" w:rsidR="008D453A" w:rsidRDefault="008D453A" w:rsidP="00E72DA9">
      <w:pPr>
        <w:tabs>
          <w:tab w:val="left" w:pos="2788"/>
        </w:tabs>
      </w:pPr>
    </w:p>
    <w:p w14:paraId="2672FE84" w14:textId="77777777" w:rsidR="008D453A" w:rsidRDefault="008D453A" w:rsidP="00E72DA9">
      <w:pPr>
        <w:tabs>
          <w:tab w:val="left" w:pos="2788"/>
        </w:tabs>
      </w:pPr>
    </w:p>
    <w:p w14:paraId="249ACDB8" w14:textId="77777777" w:rsidR="008D453A" w:rsidRDefault="008D453A" w:rsidP="00E72DA9">
      <w:pPr>
        <w:tabs>
          <w:tab w:val="left" w:pos="2788"/>
        </w:tabs>
      </w:pPr>
    </w:p>
    <w:p w14:paraId="61D2D56C" w14:textId="77777777" w:rsidR="008D453A" w:rsidRDefault="008D453A" w:rsidP="00E72DA9">
      <w:pPr>
        <w:tabs>
          <w:tab w:val="left" w:pos="2788"/>
        </w:tabs>
      </w:pPr>
    </w:p>
    <w:p w14:paraId="7052784F" w14:textId="77777777" w:rsidR="008D453A" w:rsidRDefault="008D453A" w:rsidP="00E72DA9">
      <w:pPr>
        <w:tabs>
          <w:tab w:val="left" w:pos="2788"/>
        </w:tabs>
      </w:pPr>
    </w:p>
    <w:p w14:paraId="26DE5401" w14:textId="77777777" w:rsidR="008D453A" w:rsidRDefault="008D453A" w:rsidP="00E72DA9">
      <w:pPr>
        <w:tabs>
          <w:tab w:val="left" w:pos="2788"/>
        </w:tabs>
      </w:pPr>
    </w:p>
    <w:p w14:paraId="3A497405" w14:textId="77777777" w:rsidR="008D453A" w:rsidRDefault="008D453A" w:rsidP="00E72DA9">
      <w:pPr>
        <w:tabs>
          <w:tab w:val="left" w:pos="2788"/>
        </w:tabs>
      </w:pPr>
    </w:p>
    <w:p w14:paraId="2EF4AC80" w14:textId="13A804B8" w:rsidR="008D453A" w:rsidRDefault="008D453A" w:rsidP="00E72DA9">
      <w:pPr>
        <w:tabs>
          <w:tab w:val="left" w:pos="2788"/>
        </w:tabs>
      </w:pPr>
      <w:r>
        <w:t>29. Creation of sequence and trigger to auto-increment Actor ID when new insertions are made into ASS1_A</w:t>
      </w:r>
      <w:r w:rsidR="00B2687F">
        <w:t>CTOR</w:t>
      </w:r>
      <w:r>
        <w:t xml:space="preserve"> table:</w:t>
      </w:r>
    </w:p>
    <w:p w14:paraId="0DF0BE25" w14:textId="19BF2A23" w:rsidR="007274D5" w:rsidRDefault="003F0C25" w:rsidP="00E72DA9">
      <w:pPr>
        <w:tabs>
          <w:tab w:val="left" w:pos="2788"/>
        </w:tabs>
      </w:pPr>
      <w:r>
        <w:rPr>
          <w:noProof/>
        </w:rPr>
        <w:drawing>
          <wp:inline distT="0" distB="0" distL="0" distR="0" wp14:anchorId="55C04952" wp14:editId="6F655983">
            <wp:extent cx="5588000" cy="3746500"/>
            <wp:effectExtent l="0" t="0" r="0" b="127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21.21.png"/>
                    <pic:cNvPicPr/>
                  </pic:nvPicPr>
                  <pic:blipFill>
                    <a:blip r:embed="rId56">
                      <a:extLst>
                        <a:ext uri="{28A0092B-C50C-407E-A947-70E740481C1C}">
                          <a14:useLocalDpi xmlns:a14="http://schemas.microsoft.com/office/drawing/2010/main" val="0"/>
                        </a:ext>
                      </a:extLst>
                    </a:blip>
                    <a:stretch>
                      <a:fillRect/>
                    </a:stretch>
                  </pic:blipFill>
                  <pic:spPr>
                    <a:xfrm>
                      <a:off x="0" y="0"/>
                      <a:ext cx="5588000" cy="3746500"/>
                    </a:xfrm>
                    <a:prstGeom prst="rect">
                      <a:avLst/>
                    </a:prstGeom>
                  </pic:spPr>
                </pic:pic>
              </a:graphicData>
            </a:graphic>
          </wp:inline>
        </w:drawing>
      </w:r>
    </w:p>
    <w:p w14:paraId="6C5959F1" w14:textId="77777777" w:rsidR="00F924E0" w:rsidRDefault="00F924E0" w:rsidP="00E72DA9">
      <w:pPr>
        <w:tabs>
          <w:tab w:val="left" w:pos="2788"/>
        </w:tabs>
      </w:pPr>
    </w:p>
    <w:p w14:paraId="3ADC6A49" w14:textId="77777777" w:rsidR="00F924E0" w:rsidRDefault="00F924E0" w:rsidP="00E72DA9">
      <w:pPr>
        <w:tabs>
          <w:tab w:val="left" w:pos="2788"/>
        </w:tabs>
      </w:pPr>
    </w:p>
    <w:p w14:paraId="34E6568D" w14:textId="77777777" w:rsidR="00F924E0" w:rsidRDefault="00F924E0" w:rsidP="00E72DA9">
      <w:pPr>
        <w:tabs>
          <w:tab w:val="left" w:pos="2788"/>
        </w:tabs>
      </w:pPr>
    </w:p>
    <w:p w14:paraId="03932582" w14:textId="77777777" w:rsidR="00F924E0" w:rsidRDefault="00F924E0" w:rsidP="00E72DA9">
      <w:pPr>
        <w:tabs>
          <w:tab w:val="left" w:pos="2788"/>
        </w:tabs>
      </w:pPr>
    </w:p>
    <w:p w14:paraId="3F12AE3D" w14:textId="77777777" w:rsidR="00F924E0" w:rsidRDefault="00F924E0" w:rsidP="00E72DA9">
      <w:pPr>
        <w:tabs>
          <w:tab w:val="left" w:pos="2788"/>
        </w:tabs>
      </w:pPr>
    </w:p>
    <w:p w14:paraId="4AB334F9" w14:textId="77777777" w:rsidR="00F924E0" w:rsidRDefault="00F924E0" w:rsidP="00E72DA9">
      <w:pPr>
        <w:tabs>
          <w:tab w:val="left" w:pos="2788"/>
        </w:tabs>
      </w:pPr>
    </w:p>
    <w:p w14:paraId="580413FD" w14:textId="77777777" w:rsidR="00F924E0" w:rsidRDefault="00F924E0" w:rsidP="00E72DA9">
      <w:pPr>
        <w:tabs>
          <w:tab w:val="left" w:pos="2788"/>
        </w:tabs>
      </w:pPr>
    </w:p>
    <w:p w14:paraId="2F7FC174" w14:textId="77777777" w:rsidR="00F924E0" w:rsidRDefault="00F924E0" w:rsidP="00E72DA9">
      <w:pPr>
        <w:tabs>
          <w:tab w:val="left" w:pos="2788"/>
        </w:tabs>
      </w:pPr>
    </w:p>
    <w:p w14:paraId="532D523C" w14:textId="77777777" w:rsidR="00F924E0" w:rsidRDefault="00F924E0" w:rsidP="00E72DA9">
      <w:pPr>
        <w:tabs>
          <w:tab w:val="left" w:pos="2788"/>
        </w:tabs>
      </w:pPr>
    </w:p>
    <w:p w14:paraId="24A47ECA" w14:textId="44409859" w:rsidR="00F924E0" w:rsidRDefault="00F924E0" w:rsidP="00E72DA9">
      <w:pPr>
        <w:tabs>
          <w:tab w:val="left" w:pos="2788"/>
        </w:tabs>
      </w:pPr>
      <w:r>
        <w:t>30. Creation of sequence and trigger to auto-increment CHAR ID when new insertions are made into ASS1_FILM_CHAR table:</w:t>
      </w:r>
    </w:p>
    <w:p w14:paraId="28DDF6AD" w14:textId="1199B5BB" w:rsidR="007274D5" w:rsidRDefault="003F0C25" w:rsidP="00E72DA9">
      <w:pPr>
        <w:tabs>
          <w:tab w:val="left" w:pos="2788"/>
        </w:tabs>
      </w:pPr>
      <w:r>
        <w:rPr>
          <w:noProof/>
        </w:rPr>
        <w:drawing>
          <wp:inline distT="0" distB="0" distL="0" distR="0" wp14:anchorId="50DD7085" wp14:editId="5C2194BF">
            <wp:extent cx="5676900" cy="3606800"/>
            <wp:effectExtent l="0" t="0" r="1270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23.00.png"/>
                    <pic:cNvPicPr/>
                  </pic:nvPicPr>
                  <pic:blipFill>
                    <a:blip r:embed="rId57">
                      <a:extLst>
                        <a:ext uri="{28A0092B-C50C-407E-A947-70E740481C1C}">
                          <a14:useLocalDpi xmlns:a14="http://schemas.microsoft.com/office/drawing/2010/main" val="0"/>
                        </a:ext>
                      </a:extLst>
                    </a:blip>
                    <a:stretch>
                      <a:fillRect/>
                    </a:stretch>
                  </pic:blipFill>
                  <pic:spPr>
                    <a:xfrm>
                      <a:off x="0" y="0"/>
                      <a:ext cx="5676900" cy="3606800"/>
                    </a:xfrm>
                    <a:prstGeom prst="rect">
                      <a:avLst/>
                    </a:prstGeom>
                  </pic:spPr>
                </pic:pic>
              </a:graphicData>
            </a:graphic>
          </wp:inline>
        </w:drawing>
      </w:r>
    </w:p>
    <w:p w14:paraId="0C277B44" w14:textId="77777777" w:rsidR="004A0377" w:rsidRDefault="004A0377" w:rsidP="00E72DA9">
      <w:pPr>
        <w:tabs>
          <w:tab w:val="left" w:pos="2788"/>
        </w:tabs>
      </w:pPr>
    </w:p>
    <w:p w14:paraId="61B09739" w14:textId="77777777" w:rsidR="004A0377" w:rsidRDefault="004A0377" w:rsidP="00E72DA9">
      <w:pPr>
        <w:tabs>
          <w:tab w:val="left" w:pos="2788"/>
        </w:tabs>
      </w:pPr>
    </w:p>
    <w:p w14:paraId="4EA65666" w14:textId="77777777" w:rsidR="004A0377" w:rsidRDefault="004A0377" w:rsidP="00E72DA9">
      <w:pPr>
        <w:tabs>
          <w:tab w:val="left" w:pos="2788"/>
        </w:tabs>
      </w:pPr>
    </w:p>
    <w:p w14:paraId="5E4D6816" w14:textId="77777777" w:rsidR="004A0377" w:rsidRDefault="004A0377" w:rsidP="00E72DA9">
      <w:pPr>
        <w:tabs>
          <w:tab w:val="left" w:pos="2788"/>
        </w:tabs>
      </w:pPr>
    </w:p>
    <w:p w14:paraId="5A9EF672" w14:textId="77777777" w:rsidR="004A0377" w:rsidRDefault="004A0377" w:rsidP="00E72DA9">
      <w:pPr>
        <w:tabs>
          <w:tab w:val="left" w:pos="2788"/>
        </w:tabs>
      </w:pPr>
    </w:p>
    <w:p w14:paraId="1F61672E" w14:textId="77777777" w:rsidR="004A0377" w:rsidRDefault="004A0377" w:rsidP="00E72DA9">
      <w:pPr>
        <w:tabs>
          <w:tab w:val="left" w:pos="2788"/>
        </w:tabs>
      </w:pPr>
    </w:p>
    <w:p w14:paraId="76C01B89" w14:textId="77777777" w:rsidR="004A0377" w:rsidRDefault="004A0377" w:rsidP="00E72DA9">
      <w:pPr>
        <w:tabs>
          <w:tab w:val="left" w:pos="2788"/>
        </w:tabs>
      </w:pPr>
    </w:p>
    <w:p w14:paraId="42ED5014" w14:textId="77777777" w:rsidR="004A0377" w:rsidRDefault="004A0377" w:rsidP="00E72DA9">
      <w:pPr>
        <w:tabs>
          <w:tab w:val="left" w:pos="2788"/>
        </w:tabs>
      </w:pPr>
    </w:p>
    <w:p w14:paraId="2525EC1B" w14:textId="77777777" w:rsidR="004A0377" w:rsidRDefault="004A0377" w:rsidP="00E72DA9">
      <w:pPr>
        <w:tabs>
          <w:tab w:val="left" w:pos="2788"/>
        </w:tabs>
      </w:pPr>
    </w:p>
    <w:p w14:paraId="2AD70DB4" w14:textId="4204E240" w:rsidR="004A0377" w:rsidRDefault="004A0377" w:rsidP="00E72DA9">
      <w:pPr>
        <w:tabs>
          <w:tab w:val="left" w:pos="2788"/>
        </w:tabs>
      </w:pPr>
      <w:r>
        <w:t>31. Creation of sequence and trigger to auto-increment DIRECTOR ID when new insertions are made into ASS1_DIRECTOR table:</w:t>
      </w:r>
    </w:p>
    <w:p w14:paraId="65629FE8" w14:textId="264C752C" w:rsidR="007274D5" w:rsidRDefault="00543016" w:rsidP="00E72DA9">
      <w:pPr>
        <w:tabs>
          <w:tab w:val="left" w:pos="2788"/>
        </w:tabs>
      </w:pPr>
      <w:r>
        <w:rPr>
          <w:noProof/>
        </w:rPr>
        <w:drawing>
          <wp:inline distT="0" distB="0" distL="0" distR="0" wp14:anchorId="5E37DB25" wp14:editId="498A4618">
            <wp:extent cx="5422900" cy="3733800"/>
            <wp:effectExtent l="0" t="0" r="1270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24.55.png"/>
                    <pic:cNvPicPr/>
                  </pic:nvPicPr>
                  <pic:blipFill>
                    <a:blip r:embed="rId58">
                      <a:extLst>
                        <a:ext uri="{28A0092B-C50C-407E-A947-70E740481C1C}">
                          <a14:useLocalDpi xmlns:a14="http://schemas.microsoft.com/office/drawing/2010/main" val="0"/>
                        </a:ext>
                      </a:extLst>
                    </a:blip>
                    <a:stretch>
                      <a:fillRect/>
                    </a:stretch>
                  </pic:blipFill>
                  <pic:spPr>
                    <a:xfrm>
                      <a:off x="0" y="0"/>
                      <a:ext cx="5422900" cy="3733800"/>
                    </a:xfrm>
                    <a:prstGeom prst="rect">
                      <a:avLst/>
                    </a:prstGeom>
                  </pic:spPr>
                </pic:pic>
              </a:graphicData>
            </a:graphic>
          </wp:inline>
        </w:drawing>
      </w:r>
    </w:p>
    <w:p w14:paraId="612F7ACD" w14:textId="77777777" w:rsidR="00FD3C95" w:rsidRDefault="00FD3C95" w:rsidP="00E72DA9">
      <w:pPr>
        <w:tabs>
          <w:tab w:val="left" w:pos="2788"/>
        </w:tabs>
      </w:pPr>
    </w:p>
    <w:p w14:paraId="7586F398" w14:textId="77777777" w:rsidR="00FD3C95" w:rsidRDefault="00FD3C95" w:rsidP="00E72DA9">
      <w:pPr>
        <w:tabs>
          <w:tab w:val="left" w:pos="2788"/>
        </w:tabs>
      </w:pPr>
    </w:p>
    <w:p w14:paraId="553C085A" w14:textId="77777777" w:rsidR="00FD3C95" w:rsidRDefault="00FD3C95" w:rsidP="00E72DA9">
      <w:pPr>
        <w:tabs>
          <w:tab w:val="left" w:pos="2788"/>
        </w:tabs>
      </w:pPr>
    </w:p>
    <w:p w14:paraId="7B194187" w14:textId="77777777" w:rsidR="00FD3C95" w:rsidRDefault="00FD3C95" w:rsidP="00E72DA9">
      <w:pPr>
        <w:tabs>
          <w:tab w:val="left" w:pos="2788"/>
        </w:tabs>
      </w:pPr>
    </w:p>
    <w:p w14:paraId="12F3DA45" w14:textId="77777777" w:rsidR="00FD3C95" w:rsidRDefault="00FD3C95" w:rsidP="00E72DA9">
      <w:pPr>
        <w:tabs>
          <w:tab w:val="left" w:pos="2788"/>
        </w:tabs>
      </w:pPr>
    </w:p>
    <w:p w14:paraId="30095738" w14:textId="77777777" w:rsidR="00FD3C95" w:rsidRDefault="00FD3C95" w:rsidP="00E72DA9">
      <w:pPr>
        <w:tabs>
          <w:tab w:val="left" w:pos="2788"/>
        </w:tabs>
      </w:pPr>
    </w:p>
    <w:p w14:paraId="7163C420" w14:textId="77777777" w:rsidR="00FD3C95" w:rsidRDefault="00FD3C95" w:rsidP="00E72DA9">
      <w:pPr>
        <w:tabs>
          <w:tab w:val="left" w:pos="2788"/>
        </w:tabs>
      </w:pPr>
    </w:p>
    <w:p w14:paraId="1B67F617" w14:textId="77777777" w:rsidR="00FD3C95" w:rsidRDefault="00FD3C95" w:rsidP="00E72DA9">
      <w:pPr>
        <w:tabs>
          <w:tab w:val="left" w:pos="2788"/>
        </w:tabs>
      </w:pPr>
    </w:p>
    <w:p w14:paraId="7E588A92" w14:textId="77777777" w:rsidR="00FD3C95" w:rsidRDefault="00FD3C95" w:rsidP="00E72DA9">
      <w:pPr>
        <w:tabs>
          <w:tab w:val="left" w:pos="2788"/>
        </w:tabs>
      </w:pPr>
    </w:p>
    <w:p w14:paraId="25C9086A" w14:textId="72E48408" w:rsidR="00FD3C95" w:rsidRDefault="00FD3C95" w:rsidP="00E72DA9">
      <w:pPr>
        <w:tabs>
          <w:tab w:val="left" w:pos="2788"/>
        </w:tabs>
      </w:pPr>
      <w:r>
        <w:t>32. Creation of sequence and trigger to auto-increment MEMBER ID when new insertions are made into ASS1_MEMBER table:</w:t>
      </w:r>
    </w:p>
    <w:p w14:paraId="2C7CD35B" w14:textId="6DAA1FE8" w:rsidR="007274D5" w:rsidRDefault="00543016" w:rsidP="00E72DA9">
      <w:pPr>
        <w:tabs>
          <w:tab w:val="left" w:pos="2788"/>
        </w:tabs>
      </w:pPr>
      <w:r>
        <w:rPr>
          <w:noProof/>
        </w:rPr>
        <w:drawing>
          <wp:inline distT="0" distB="0" distL="0" distR="0" wp14:anchorId="3296FE32" wp14:editId="265B8EAA">
            <wp:extent cx="5765800" cy="3670300"/>
            <wp:effectExtent l="0" t="0" r="0" b="127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26.26.png"/>
                    <pic:cNvPicPr/>
                  </pic:nvPicPr>
                  <pic:blipFill>
                    <a:blip r:embed="rId59">
                      <a:extLst>
                        <a:ext uri="{28A0092B-C50C-407E-A947-70E740481C1C}">
                          <a14:useLocalDpi xmlns:a14="http://schemas.microsoft.com/office/drawing/2010/main" val="0"/>
                        </a:ext>
                      </a:extLst>
                    </a:blip>
                    <a:stretch>
                      <a:fillRect/>
                    </a:stretch>
                  </pic:blipFill>
                  <pic:spPr>
                    <a:xfrm>
                      <a:off x="0" y="0"/>
                      <a:ext cx="5765800" cy="3670300"/>
                    </a:xfrm>
                    <a:prstGeom prst="rect">
                      <a:avLst/>
                    </a:prstGeom>
                  </pic:spPr>
                </pic:pic>
              </a:graphicData>
            </a:graphic>
          </wp:inline>
        </w:drawing>
      </w:r>
    </w:p>
    <w:p w14:paraId="0C1B95A1" w14:textId="77777777" w:rsidR="00BF0AFF" w:rsidRDefault="00BF0AFF" w:rsidP="00E72DA9">
      <w:pPr>
        <w:tabs>
          <w:tab w:val="left" w:pos="2788"/>
        </w:tabs>
      </w:pPr>
    </w:p>
    <w:p w14:paraId="1948084C" w14:textId="77777777" w:rsidR="00BF0AFF" w:rsidRDefault="00BF0AFF" w:rsidP="00E72DA9">
      <w:pPr>
        <w:tabs>
          <w:tab w:val="left" w:pos="2788"/>
        </w:tabs>
      </w:pPr>
    </w:p>
    <w:p w14:paraId="7B731808" w14:textId="77777777" w:rsidR="00BF0AFF" w:rsidRDefault="00BF0AFF" w:rsidP="00E72DA9">
      <w:pPr>
        <w:tabs>
          <w:tab w:val="left" w:pos="2788"/>
        </w:tabs>
      </w:pPr>
    </w:p>
    <w:p w14:paraId="096DF59A" w14:textId="77777777" w:rsidR="00BF0AFF" w:rsidRDefault="00BF0AFF" w:rsidP="00E72DA9">
      <w:pPr>
        <w:tabs>
          <w:tab w:val="left" w:pos="2788"/>
        </w:tabs>
      </w:pPr>
    </w:p>
    <w:p w14:paraId="5A73D0D0" w14:textId="77777777" w:rsidR="00BF0AFF" w:rsidRDefault="00BF0AFF" w:rsidP="00E72DA9">
      <w:pPr>
        <w:tabs>
          <w:tab w:val="left" w:pos="2788"/>
        </w:tabs>
      </w:pPr>
    </w:p>
    <w:p w14:paraId="281E9A6C" w14:textId="77777777" w:rsidR="00BF0AFF" w:rsidRDefault="00BF0AFF" w:rsidP="00E72DA9">
      <w:pPr>
        <w:tabs>
          <w:tab w:val="left" w:pos="2788"/>
        </w:tabs>
      </w:pPr>
    </w:p>
    <w:p w14:paraId="3916F96D" w14:textId="77777777" w:rsidR="00BF0AFF" w:rsidRDefault="00BF0AFF" w:rsidP="00E72DA9">
      <w:pPr>
        <w:tabs>
          <w:tab w:val="left" w:pos="2788"/>
        </w:tabs>
      </w:pPr>
    </w:p>
    <w:p w14:paraId="416B9C6B" w14:textId="77777777" w:rsidR="00BF0AFF" w:rsidRDefault="00BF0AFF" w:rsidP="00E72DA9">
      <w:pPr>
        <w:tabs>
          <w:tab w:val="left" w:pos="2788"/>
        </w:tabs>
      </w:pPr>
    </w:p>
    <w:p w14:paraId="585C9C32" w14:textId="77777777" w:rsidR="00BF0AFF" w:rsidRDefault="00BF0AFF" w:rsidP="00E72DA9">
      <w:pPr>
        <w:tabs>
          <w:tab w:val="left" w:pos="2788"/>
        </w:tabs>
      </w:pPr>
    </w:p>
    <w:p w14:paraId="73E11682" w14:textId="37E3FEEB" w:rsidR="00BF0AFF" w:rsidRDefault="0041783A" w:rsidP="00E72DA9">
      <w:pPr>
        <w:tabs>
          <w:tab w:val="left" w:pos="2788"/>
        </w:tabs>
      </w:pPr>
      <w:r>
        <w:t>Below is a procedure created with the purpose of automating some of updates that need to happen every</w:t>
      </w:r>
      <w:r w:rsidR="00442254">
        <w:t xml:space="preserve"> </w:t>
      </w:r>
      <w:r>
        <w:t xml:space="preserve">time an </w:t>
      </w:r>
      <w:proofErr w:type="spellStart"/>
      <w:r>
        <w:t>exrental</w:t>
      </w:r>
      <w:proofErr w:type="spellEnd"/>
      <w:r>
        <w:t xml:space="preserve"> is sold, which </w:t>
      </w:r>
      <w:proofErr w:type="gramStart"/>
      <w:r>
        <w:t>are:</w:t>
      </w:r>
      <w:proofErr w:type="gramEnd"/>
    </w:p>
    <w:p w14:paraId="17EE554B" w14:textId="06ECBD41" w:rsidR="0041783A" w:rsidRDefault="0041783A" w:rsidP="0041783A">
      <w:pPr>
        <w:pStyle w:val="ListParagraph"/>
        <w:numPr>
          <w:ilvl w:val="0"/>
          <w:numId w:val="20"/>
        </w:numPr>
        <w:tabs>
          <w:tab w:val="left" w:pos="2788"/>
        </w:tabs>
      </w:pPr>
      <w:r>
        <w:t xml:space="preserve">Check that the copy of the </w:t>
      </w:r>
      <w:proofErr w:type="spellStart"/>
      <w:r>
        <w:t>exrental</w:t>
      </w:r>
      <w:proofErr w:type="spellEnd"/>
      <w:r>
        <w:t xml:space="preserve"> is available (i.e. ‘AVAILABILITY’ in ASS1_COPY table is set to ‘Y’. Otherwise, generate ‘DVD_NOT_IN_STOCK’ error.</w:t>
      </w:r>
    </w:p>
    <w:p w14:paraId="475E4793" w14:textId="1388CF84" w:rsidR="0041783A" w:rsidRDefault="0041783A" w:rsidP="0041783A">
      <w:pPr>
        <w:pStyle w:val="ListParagraph"/>
        <w:numPr>
          <w:ilvl w:val="0"/>
          <w:numId w:val="20"/>
        </w:numPr>
        <w:tabs>
          <w:tab w:val="left" w:pos="2788"/>
        </w:tabs>
      </w:pPr>
      <w:r>
        <w:t>Check that the commercial status of the copy</w:t>
      </w:r>
      <w:r w:rsidR="004D1C4E">
        <w:t xml:space="preserve"> is indeed for ‘sale’ and not for ‘rent’</w:t>
      </w:r>
    </w:p>
    <w:p w14:paraId="028DB52D" w14:textId="6FBBF144" w:rsidR="004D1C4E" w:rsidRDefault="004D1C4E" w:rsidP="0041783A">
      <w:pPr>
        <w:pStyle w:val="ListParagraph"/>
        <w:numPr>
          <w:ilvl w:val="0"/>
          <w:numId w:val="20"/>
        </w:numPr>
        <w:tabs>
          <w:tab w:val="left" w:pos="2788"/>
        </w:tabs>
      </w:pPr>
      <w:r>
        <w:t xml:space="preserve">If both checks are carried out, and the copy is for sale and available, update its availability to ‘N’ to reflect that it is sold, and also perform an insertion in our </w:t>
      </w:r>
      <w:r w:rsidR="007E6892">
        <w:t>‘</w:t>
      </w:r>
      <w:proofErr w:type="spellStart"/>
      <w:r>
        <w:t>Exrental</w:t>
      </w:r>
      <w:proofErr w:type="spellEnd"/>
      <w:r w:rsidR="007E6892">
        <w:t>’</w:t>
      </w:r>
      <w:r>
        <w:t xml:space="preserve"> table.</w:t>
      </w:r>
    </w:p>
    <w:p w14:paraId="3F92E79F" w14:textId="1C3DA0E2" w:rsidR="00F80F5B" w:rsidRDefault="00F80F5B" w:rsidP="00F80F5B">
      <w:pPr>
        <w:tabs>
          <w:tab w:val="left" w:pos="2788"/>
        </w:tabs>
      </w:pPr>
      <w:r>
        <w:t xml:space="preserve">This procedure takes in the </w:t>
      </w:r>
      <w:proofErr w:type="spellStart"/>
      <w:r>
        <w:t>copy_id</w:t>
      </w:r>
      <w:proofErr w:type="spellEnd"/>
      <w:r>
        <w:t xml:space="preserve"> of the </w:t>
      </w:r>
      <w:proofErr w:type="spellStart"/>
      <w:r>
        <w:t>exrental</w:t>
      </w:r>
      <w:proofErr w:type="spellEnd"/>
      <w:r>
        <w:t xml:space="preserve"> as the parameter, and generates a new </w:t>
      </w:r>
      <w:proofErr w:type="spellStart"/>
      <w:r>
        <w:t>exrental</w:t>
      </w:r>
      <w:proofErr w:type="spellEnd"/>
      <w:r>
        <w:t xml:space="preserve"> record, using this information to generate it. It also updates the availability status in the Copy table.</w:t>
      </w:r>
    </w:p>
    <w:p w14:paraId="217CD1C6" w14:textId="5C7E51F0" w:rsidR="00543016" w:rsidRDefault="00825387" w:rsidP="00E72DA9">
      <w:pPr>
        <w:tabs>
          <w:tab w:val="left" w:pos="2788"/>
        </w:tabs>
      </w:pPr>
      <w:r>
        <w:rPr>
          <w:noProof/>
        </w:rPr>
        <w:drawing>
          <wp:inline distT="0" distB="0" distL="0" distR="0" wp14:anchorId="751A3D33" wp14:editId="6FA65760">
            <wp:extent cx="5943600" cy="354901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40.47.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385806A3" w14:textId="5B72EC3E" w:rsidR="00C05E63" w:rsidRDefault="00C05E63" w:rsidP="00E72DA9">
      <w:pPr>
        <w:tabs>
          <w:tab w:val="left" w:pos="2788"/>
        </w:tabs>
      </w:pPr>
    </w:p>
    <w:p w14:paraId="23FFB36B" w14:textId="77777777" w:rsidR="00B14819" w:rsidRDefault="00B14819" w:rsidP="00E72DA9">
      <w:pPr>
        <w:tabs>
          <w:tab w:val="left" w:pos="2788"/>
        </w:tabs>
      </w:pPr>
    </w:p>
    <w:p w14:paraId="72F239FA" w14:textId="77777777" w:rsidR="00B14819" w:rsidRDefault="00B14819" w:rsidP="00E72DA9">
      <w:pPr>
        <w:tabs>
          <w:tab w:val="left" w:pos="2788"/>
        </w:tabs>
      </w:pPr>
    </w:p>
    <w:p w14:paraId="51A71ADD" w14:textId="0CF1D3D4" w:rsidR="00B14819" w:rsidRDefault="002B7BFE" w:rsidP="00E72DA9">
      <w:pPr>
        <w:tabs>
          <w:tab w:val="left" w:pos="2788"/>
        </w:tabs>
      </w:pPr>
      <w:r>
        <w:t xml:space="preserve">This procedure </w:t>
      </w:r>
      <w:r w:rsidR="00BE2F19">
        <w:t>facilitates a new DVD rental transaction. It first ensures that the desired copy is ‘for rent’ and that it is currently available</w:t>
      </w:r>
      <w:r w:rsidR="00CC7F3A">
        <w:t xml:space="preserve"> (‘Y’)</w:t>
      </w:r>
      <w:r w:rsidR="00BE2F19">
        <w:t xml:space="preserve">. If so, it completes an insertion into the ASS1_RENTAL table and also sets the availability of the copy to ‘N’ until the member returns the copy. </w:t>
      </w:r>
      <w:r w:rsidR="004E5B08">
        <w:t xml:space="preserve">It takes </w:t>
      </w:r>
      <w:proofErr w:type="spellStart"/>
      <w:r w:rsidR="004E5B08">
        <w:t>copy_id</w:t>
      </w:r>
      <w:proofErr w:type="spellEnd"/>
      <w:r w:rsidR="004E5B08">
        <w:t xml:space="preserve"> of the rental, and </w:t>
      </w:r>
      <w:proofErr w:type="spellStart"/>
      <w:r w:rsidR="004E5B08">
        <w:t>member_nbr</w:t>
      </w:r>
      <w:proofErr w:type="spellEnd"/>
      <w:r w:rsidR="004E5B08">
        <w:t xml:space="preserve"> of the member renting the DVD, as arguments.</w:t>
      </w:r>
    </w:p>
    <w:p w14:paraId="385D55B8" w14:textId="76916106" w:rsidR="00C05E63" w:rsidRDefault="00DD782A" w:rsidP="00E72DA9">
      <w:pPr>
        <w:tabs>
          <w:tab w:val="left" w:pos="2788"/>
        </w:tabs>
      </w:pPr>
      <w:r>
        <w:rPr>
          <w:noProof/>
        </w:rPr>
        <w:drawing>
          <wp:inline distT="0" distB="0" distL="0" distR="0" wp14:anchorId="4244203C" wp14:editId="02ADBDE5">
            <wp:extent cx="5943600" cy="3596005"/>
            <wp:effectExtent l="0" t="0" r="0" b="1079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1.53.4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0708357D" w14:textId="77777777" w:rsidR="00BE2F19" w:rsidRDefault="00BE2F19" w:rsidP="00E72DA9">
      <w:pPr>
        <w:tabs>
          <w:tab w:val="left" w:pos="2788"/>
        </w:tabs>
      </w:pPr>
    </w:p>
    <w:p w14:paraId="60F89EE0" w14:textId="77777777" w:rsidR="00BE2F19" w:rsidRDefault="00BE2F19" w:rsidP="00E72DA9">
      <w:pPr>
        <w:tabs>
          <w:tab w:val="left" w:pos="2788"/>
        </w:tabs>
      </w:pPr>
    </w:p>
    <w:p w14:paraId="3CF3E67F" w14:textId="77777777" w:rsidR="00BE2F19" w:rsidRDefault="00BE2F19" w:rsidP="00E72DA9">
      <w:pPr>
        <w:tabs>
          <w:tab w:val="left" w:pos="2788"/>
        </w:tabs>
      </w:pPr>
    </w:p>
    <w:p w14:paraId="73DE57EC" w14:textId="77777777" w:rsidR="00BE2F19" w:rsidRDefault="00BE2F19" w:rsidP="00E72DA9">
      <w:pPr>
        <w:tabs>
          <w:tab w:val="left" w:pos="2788"/>
        </w:tabs>
      </w:pPr>
    </w:p>
    <w:p w14:paraId="33DFE502" w14:textId="77777777" w:rsidR="00BE2F19" w:rsidRDefault="00BE2F19" w:rsidP="00E72DA9">
      <w:pPr>
        <w:tabs>
          <w:tab w:val="left" w:pos="2788"/>
        </w:tabs>
      </w:pPr>
    </w:p>
    <w:p w14:paraId="2F614356" w14:textId="77777777" w:rsidR="00BE2F19" w:rsidRDefault="00BE2F19" w:rsidP="00E72DA9">
      <w:pPr>
        <w:tabs>
          <w:tab w:val="left" w:pos="2788"/>
        </w:tabs>
      </w:pPr>
    </w:p>
    <w:p w14:paraId="41610A44" w14:textId="77777777" w:rsidR="00BE2F19" w:rsidRDefault="00BE2F19" w:rsidP="00E72DA9">
      <w:pPr>
        <w:tabs>
          <w:tab w:val="left" w:pos="2788"/>
        </w:tabs>
      </w:pPr>
    </w:p>
    <w:p w14:paraId="42D3AC3E" w14:textId="77777777" w:rsidR="00BE2F19" w:rsidRDefault="00BE2F19" w:rsidP="00E72DA9">
      <w:pPr>
        <w:tabs>
          <w:tab w:val="left" w:pos="2788"/>
        </w:tabs>
      </w:pPr>
    </w:p>
    <w:p w14:paraId="4D83A2AF" w14:textId="312D1B5F" w:rsidR="00BE2F19" w:rsidRDefault="006039E9" w:rsidP="00E72DA9">
      <w:pPr>
        <w:tabs>
          <w:tab w:val="left" w:pos="2788"/>
        </w:tabs>
      </w:pPr>
      <w:r>
        <w:t>Finally, this procedure</w:t>
      </w:r>
      <w:r w:rsidR="00BE2F19">
        <w:t xml:space="preserve"> updates the availability status of a copy when a member returns a rental. It also updates the date of return in the Rental table using the current date and time (‘current timestamp’).</w:t>
      </w:r>
      <w:r w:rsidR="001E31FF">
        <w:t xml:space="preserve"> It takes the </w:t>
      </w:r>
      <w:proofErr w:type="spellStart"/>
      <w:r w:rsidR="001E31FF">
        <w:t>rental_id</w:t>
      </w:r>
      <w:proofErr w:type="spellEnd"/>
      <w:r w:rsidR="001E31FF">
        <w:t xml:space="preserve"> of the DVD rental as an argument.</w:t>
      </w:r>
    </w:p>
    <w:p w14:paraId="6C0402D3" w14:textId="4E14AAE8" w:rsidR="00C05E63" w:rsidRDefault="005954E1" w:rsidP="00E72DA9">
      <w:pPr>
        <w:tabs>
          <w:tab w:val="left" w:pos="2788"/>
        </w:tabs>
      </w:pPr>
      <w:r>
        <w:rPr>
          <w:noProof/>
        </w:rPr>
        <w:drawing>
          <wp:inline distT="0" distB="0" distL="0" distR="0" wp14:anchorId="09ED539C" wp14:editId="01AD027F">
            <wp:extent cx="5943600" cy="319722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03-20 22.04.04.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inline>
        </w:drawing>
      </w:r>
    </w:p>
    <w:p w14:paraId="29C2EE85" w14:textId="04D71826" w:rsidR="00E72DA9" w:rsidRDefault="00E72DA9" w:rsidP="00E72DA9">
      <w:pPr>
        <w:tabs>
          <w:tab w:val="left" w:pos="2788"/>
        </w:tabs>
      </w:pPr>
    </w:p>
    <w:p w14:paraId="3645291A" w14:textId="3E0299E7" w:rsidR="00E72DA9" w:rsidRDefault="00E72DA9" w:rsidP="00E72DA9">
      <w:pPr>
        <w:tabs>
          <w:tab w:val="left" w:pos="2788"/>
        </w:tabs>
      </w:pPr>
    </w:p>
    <w:p w14:paraId="4C1D6E7E" w14:textId="77777777" w:rsidR="00E72DA9" w:rsidRDefault="00E72DA9" w:rsidP="00E72DA9">
      <w:pPr>
        <w:tabs>
          <w:tab w:val="left" w:pos="2788"/>
        </w:tabs>
      </w:pPr>
    </w:p>
    <w:p w14:paraId="2024A314" w14:textId="73D142F5" w:rsidR="00E72DA9" w:rsidRDefault="00E72DA9" w:rsidP="00E72DA9">
      <w:pPr>
        <w:tabs>
          <w:tab w:val="left" w:pos="2788"/>
        </w:tabs>
      </w:pPr>
    </w:p>
    <w:p w14:paraId="087A57F8" w14:textId="34DF411A" w:rsidR="00FA3C8E" w:rsidRDefault="00FA3C8E" w:rsidP="00E72DA9">
      <w:pPr>
        <w:tabs>
          <w:tab w:val="left" w:pos="2788"/>
        </w:tabs>
      </w:pPr>
    </w:p>
    <w:p w14:paraId="24F06841" w14:textId="77777777" w:rsidR="006C5386" w:rsidRDefault="006C5386" w:rsidP="00E72DA9">
      <w:pPr>
        <w:tabs>
          <w:tab w:val="left" w:pos="2788"/>
        </w:tabs>
      </w:pPr>
    </w:p>
    <w:p w14:paraId="4F46FC38" w14:textId="5FE02459" w:rsidR="0077550A" w:rsidRDefault="0077550A" w:rsidP="00E72DA9">
      <w:pPr>
        <w:tabs>
          <w:tab w:val="left" w:pos="2788"/>
        </w:tabs>
      </w:pPr>
    </w:p>
    <w:p w14:paraId="588D708D" w14:textId="3EEE87E5" w:rsidR="00FA3C8E" w:rsidRDefault="00FA3C8E" w:rsidP="00E72DA9">
      <w:pPr>
        <w:tabs>
          <w:tab w:val="left" w:pos="2788"/>
        </w:tabs>
      </w:pPr>
    </w:p>
    <w:p w14:paraId="03B6DCE7" w14:textId="3CBD22D8" w:rsidR="006C5386" w:rsidRDefault="006C5386" w:rsidP="00E72DA9">
      <w:pPr>
        <w:tabs>
          <w:tab w:val="left" w:pos="2788"/>
        </w:tabs>
      </w:pPr>
    </w:p>
    <w:p w14:paraId="35DC5C28" w14:textId="4AB27EF4" w:rsidR="006C5386" w:rsidRDefault="006C5386" w:rsidP="00E72DA9">
      <w:pPr>
        <w:tabs>
          <w:tab w:val="left" w:pos="2788"/>
        </w:tabs>
      </w:pPr>
    </w:p>
    <w:p w14:paraId="0FCD7AAE" w14:textId="1798599C" w:rsidR="00BD5B98" w:rsidRDefault="00BD5B98" w:rsidP="00E72DA9">
      <w:pPr>
        <w:tabs>
          <w:tab w:val="left" w:pos="2788"/>
        </w:tabs>
      </w:pPr>
    </w:p>
    <w:p w14:paraId="3B000DCE" w14:textId="6799EFFB" w:rsidR="00FC76D7" w:rsidRDefault="00FC76D7" w:rsidP="00E72DA9">
      <w:pPr>
        <w:tabs>
          <w:tab w:val="left" w:pos="2788"/>
        </w:tabs>
      </w:pPr>
    </w:p>
    <w:p w14:paraId="3E7ED51C" w14:textId="7562BA81" w:rsidR="00CF4924" w:rsidRDefault="00CF4924" w:rsidP="00E72DA9">
      <w:pPr>
        <w:tabs>
          <w:tab w:val="left" w:pos="2788"/>
        </w:tabs>
      </w:pPr>
    </w:p>
    <w:p w14:paraId="01516496" w14:textId="77777777" w:rsidR="00405228" w:rsidRDefault="00405228" w:rsidP="00E72DA9">
      <w:pPr>
        <w:tabs>
          <w:tab w:val="left" w:pos="2788"/>
        </w:tabs>
      </w:pPr>
    </w:p>
    <w:p w14:paraId="2A8C8FAE" w14:textId="42E84DB5" w:rsidR="00405228" w:rsidRPr="00E72DA9" w:rsidRDefault="00405228" w:rsidP="00E72DA9">
      <w:pPr>
        <w:tabs>
          <w:tab w:val="left" w:pos="2788"/>
        </w:tabs>
      </w:pPr>
    </w:p>
    <w:sectPr w:rsidR="00405228" w:rsidRPr="00E72DA9" w:rsidSect="002701BD">
      <w:headerReference w:type="default" r:id="rId63"/>
      <w:footerReference w:type="default" r:id="rId64"/>
      <w:headerReference w:type="first" r:id="rId65"/>
      <w:footerReference w:type="first" r:id="rId66"/>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263CF6" w14:textId="77777777" w:rsidR="00F20A54" w:rsidRDefault="00F20A54" w:rsidP="00A15157">
      <w:pPr>
        <w:spacing w:after="0" w:line="240" w:lineRule="auto"/>
      </w:pPr>
      <w:r>
        <w:separator/>
      </w:r>
    </w:p>
  </w:endnote>
  <w:endnote w:type="continuationSeparator" w:id="0">
    <w:p w14:paraId="360BE70C" w14:textId="77777777" w:rsidR="00F20A54" w:rsidRDefault="00F20A54"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F20A54" w14:paraId="77BF90C8"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14:paraId="2D0DED4A" w14:textId="4EB9960B" w:rsidR="00F20A54" w:rsidRPr="00CC2374" w:rsidRDefault="00F20A54" w:rsidP="00570F73">
              <w:pPr>
                <w:pStyle w:val="Footer"/>
                <w:rPr>
                  <w:b/>
                  <w:color w:val="auto"/>
                  <w:sz w:val="24"/>
                </w:rPr>
              </w:pPr>
              <w:r>
                <w:t>COMP40725 Introduction to Relational Databases &amp; SQL Programming: Assignment 1</w:t>
              </w:r>
            </w:p>
          </w:sdtContent>
        </w:sdt>
      </w:tc>
      <w:tc>
        <w:tcPr>
          <w:tcW w:w="4788" w:type="dxa"/>
        </w:tcPr>
        <w:p w14:paraId="0A54F173" w14:textId="77777777" w:rsidR="00F20A54" w:rsidRDefault="00F20A54" w:rsidP="00570F73">
          <w:pPr>
            <w:pStyle w:val="Header-FooterRight"/>
          </w:pPr>
          <w:r>
            <w:fldChar w:fldCharType="begin"/>
          </w:r>
          <w:r>
            <w:instrText xml:space="preserve"> Page </w:instrText>
          </w:r>
          <w:r>
            <w:fldChar w:fldCharType="separate"/>
          </w:r>
          <w:r>
            <w:rPr>
              <w:noProof/>
            </w:rPr>
            <w:t>ii</w:t>
          </w:r>
          <w:r>
            <w:fldChar w:fldCharType="end"/>
          </w:r>
        </w:p>
      </w:tc>
    </w:tr>
  </w:tbl>
  <w:p w14:paraId="0B2237DA" w14:textId="77777777" w:rsidR="00F20A54" w:rsidRDefault="00F20A54"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F20A54" w14:paraId="244482AC"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4B83558B" w14:textId="5729A519" w:rsidR="00F20A54" w:rsidRPr="00CC2374" w:rsidRDefault="00F20A54" w:rsidP="00570F73">
              <w:pPr>
                <w:pStyle w:val="Footer"/>
                <w:rPr>
                  <w:b/>
                  <w:color w:val="auto"/>
                  <w:sz w:val="24"/>
                </w:rPr>
              </w:pPr>
              <w:r>
                <w:t>COMP40725 Introduction to Relational Databases &amp; SQL Programming: Assignment 1</w:t>
              </w:r>
            </w:p>
          </w:sdtContent>
        </w:sdt>
      </w:tc>
      <w:tc>
        <w:tcPr>
          <w:tcW w:w="4788" w:type="dxa"/>
        </w:tcPr>
        <w:p w14:paraId="0875A4EB" w14:textId="77777777" w:rsidR="00F20A54" w:rsidRDefault="00F20A54" w:rsidP="00570F73">
          <w:pPr>
            <w:pStyle w:val="Header-FooterRight"/>
          </w:pPr>
          <w:r>
            <w:fldChar w:fldCharType="begin"/>
          </w:r>
          <w:r>
            <w:instrText xml:space="preserve"> Page </w:instrText>
          </w:r>
          <w:r>
            <w:fldChar w:fldCharType="separate"/>
          </w:r>
          <w:r w:rsidR="00457C32">
            <w:rPr>
              <w:noProof/>
            </w:rPr>
            <w:t>21</w:t>
          </w:r>
          <w:r>
            <w:fldChar w:fldCharType="end"/>
          </w:r>
        </w:p>
      </w:tc>
    </w:tr>
  </w:tbl>
  <w:p w14:paraId="7355B5E8" w14:textId="77777777" w:rsidR="00F20A54" w:rsidRDefault="00F20A54"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F20A54" w14:paraId="49B6CABC"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3578C30E" w14:textId="32339E6C" w:rsidR="00F20A54" w:rsidRPr="00CC2374" w:rsidRDefault="00F20A54" w:rsidP="00CC2374">
              <w:pPr>
                <w:pStyle w:val="Footer"/>
                <w:rPr>
                  <w:b/>
                  <w:color w:val="auto"/>
                  <w:sz w:val="24"/>
                </w:rPr>
              </w:pPr>
              <w:r>
                <w:t>COMP40725 Introduction to Relational Databases &amp; SQL Programming: Assignment 1</w:t>
              </w:r>
            </w:p>
          </w:sdtContent>
        </w:sdt>
      </w:tc>
      <w:tc>
        <w:tcPr>
          <w:tcW w:w="4788" w:type="dxa"/>
        </w:tcPr>
        <w:p w14:paraId="74DFD337" w14:textId="77777777" w:rsidR="00F20A54" w:rsidRDefault="00F20A54" w:rsidP="00CC2374">
          <w:pPr>
            <w:pStyle w:val="Header-FooterRight"/>
          </w:pPr>
          <w:r>
            <w:fldChar w:fldCharType="begin"/>
          </w:r>
          <w:r>
            <w:instrText xml:space="preserve"> Page </w:instrText>
          </w:r>
          <w:r>
            <w:fldChar w:fldCharType="separate"/>
          </w:r>
          <w:r>
            <w:rPr>
              <w:noProof/>
            </w:rPr>
            <w:t>1</w:t>
          </w:r>
          <w:r>
            <w:fldChar w:fldCharType="end"/>
          </w:r>
        </w:p>
      </w:tc>
    </w:tr>
  </w:tbl>
  <w:p w14:paraId="048C5B8D" w14:textId="77777777" w:rsidR="00F20A54" w:rsidRDefault="00F20A54"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000E24" w14:textId="77777777" w:rsidR="00F20A54" w:rsidRDefault="00F20A54" w:rsidP="00A15157">
      <w:pPr>
        <w:spacing w:after="0" w:line="240" w:lineRule="auto"/>
      </w:pPr>
      <w:r>
        <w:separator/>
      </w:r>
    </w:p>
  </w:footnote>
  <w:footnote w:type="continuationSeparator" w:id="0">
    <w:p w14:paraId="50AAE0F5" w14:textId="77777777" w:rsidR="00F20A54" w:rsidRDefault="00F20A54"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E486E" w14:textId="77777777" w:rsidR="00F20A54" w:rsidRDefault="00F20A5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AC382D" w14:textId="77777777" w:rsidR="00F20A54" w:rsidRPr="00781126" w:rsidRDefault="00F20A54" w:rsidP="0002404C">
    <w:pPr>
      <w:pStyle w:val="Header-FooterRight"/>
    </w:pPr>
    <w:r w:rsidRPr="00781126">
      <w:fldChar w:fldCharType="begin"/>
    </w:r>
    <w:r w:rsidRPr="00781126">
      <w:instrText xml:space="preserve"> PLACEHOLDER </w:instrText>
    </w:r>
    <w:r w:rsidRPr="00781126">
      <w:fldChar w:fldCharType="begin"/>
    </w:r>
    <w:r w:rsidRPr="00781126">
      <w:instrText xml:space="preserve"> IF </w:instrText>
    </w:r>
    <w:fldSimple w:instr=" USERNAME ">
      <w:r>
        <w:rPr>
          <w:noProof/>
        </w:rPr>
        <w:instrText>Noreen Lenihan</w:instrText>
      </w:r>
    </w:fldSimple>
    <w:r w:rsidRPr="00781126">
      <w:instrText xml:space="preserve">="" "[Your Name]" </w:instrText>
    </w:r>
    <w:fldSimple w:instr=" USERNAME ">
      <w:r>
        <w:rPr>
          <w:noProof/>
        </w:rPr>
        <w:instrText>Noreen Lenihan</w:instrText>
      </w:r>
    </w:fldSimple>
    <w:r w:rsidRPr="00781126">
      <w:fldChar w:fldCharType="separate"/>
    </w:r>
    <w:r>
      <w:rPr>
        <w:noProof/>
      </w:rPr>
      <w:instrText>Noreen Lenihan</w:instrText>
    </w:r>
    <w:r w:rsidRPr="00781126">
      <w:fldChar w:fldCharType="end"/>
    </w:r>
    <w:r w:rsidRPr="00781126">
      <w:instrText xml:space="preserve"> \* MERGEFORMAT</w:instrText>
    </w:r>
    <w:r w:rsidRPr="00781126">
      <w:fldChar w:fldCharType="separate"/>
    </w:r>
    <w:r>
      <w:t>Noreen Lenihan</w:t>
    </w:r>
    <w:r w:rsidRPr="00781126">
      <w:fldChar w:fldCharType="end"/>
    </w:r>
  </w:p>
  <w:p w14:paraId="3CF414AD" w14:textId="56B4CB2F" w:rsidR="00F20A54" w:rsidRDefault="00F20A54" w:rsidP="00A15157">
    <w:pPr>
      <w:pStyle w:val="Header-FooterRight"/>
    </w:pPr>
    <w:r>
      <w:t>COMP40725 Assignment</w:t>
    </w:r>
    <w:r>
      <w:br/>
      <w:t>Dr. Mark Scanlon</w:t>
    </w:r>
    <w: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1EF65B0"/>
    <w:multiLevelType w:val="hybridMultilevel"/>
    <w:tmpl w:val="98E65F52"/>
    <w:lvl w:ilvl="0" w:tplc="0409000B">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
    <w:nsid w:val="0214595E"/>
    <w:multiLevelType w:val="hybridMultilevel"/>
    <w:tmpl w:val="8A3EF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205959"/>
    <w:multiLevelType w:val="hybridMultilevel"/>
    <w:tmpl w:val="F37470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0C05BA"/>
    <w:multiLevelType w:val="hybridMultilevel"/>
    <w:tmpl w:val="BC92B120"/>
    <w:lvl w:ilvl="0" w:tplc="E056E85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F975E1"/>
    <w:multiLevelType w:val="hybridMultilevel"/>
    <w:tmpl w:val="F9722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4C5DD7"/>
    <w:multiLevelType w:val="hybridMultilevel"/>
    <w:tmpl w:val="B8F04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904FC6"/>
    <w:multiLevelType w:val="hybridMultilevel"/>
    <w:tmpl w:val="8A3EF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DC6CE7"/>
    <w:multiLevelType w:val="hybridMultilevel"/>
    <w:tmpl w:val="47444B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377DFE"/>
    <w:multiLevelType w:val="hybridMultilevel"/>
    <w:tmpl w:val="BBA2C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240183"/>
    <w:multiLevelType w:val="hybridMultilevel"/>
    <w:tmpl w:val="2F8C5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242FD8"/>
    <w:multiLevelType w:val="hybridMultilevel"/>
    <w:tmpl w:val="8A3EF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CB4DDB"/>
    <w:multiLevelType w:val="hybridMultilevel"/>
    <w:tmpl w:val="3462E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3A007C"/>
    <w:multiLevelType w:val="hybridMultilevel"/>
    <w:tmpl w:val="7518A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492C87"/>
    <w:multiLevelType w:val="hybridMultilevel"/>
    <w:tmpl w:val="8072F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B324748"/>
    <w:multiLevelType w:val="hybridMultilevel"/>
    <w:tmpl w:val="F28C7B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DD6297"/>
    <w:multiLevelType w:val="hybridMultilevel"/>
    <w:tmpl w:val="EA069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71D97"/>
    <w:multiLevelType w:val="hybridMultilevel"/>
    <w:tmpl w:val="8A3EF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CC0EFD"/>
    <w:multiLevelType w:val="hybridMultilevel"/>
    <w:tmpl w:val="41886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F77A53"/>
    <w:multiLevelType w:val="multilevel"/>
    <w:tmpl w:val="8072F33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17"/>
  </w:num>
  <w:num w:numId="5">
    <w:abstractNumId w:val="7"/>
  </w:num>
  <w:num w:numId="6">
    <w:abstractNumId w:val="8"/>
  </w:num>
  <w:num w:numId="7">
    <w:abstractNumId w:val="6"/>
  </w:num>
  <w:num w:numId="8">
    <w:abstractNumId w:val="13"/>
  </w:num>
  <w:num w:numId="9">
    <w:abstractNumId w:val="2"/>
  </w:num>
  <w:num w:numId="10">
    <w:abstractNumId w:val="10"/>
  </w:num>
  <w:num w:numId="11">
    <w:abstractNumId w:val="14"/>
  </w:num>
  <w:num w:numId="12">
    <w:abstractNumId w:val="19"/>
  </w:num>
  <w:num w:numId="13">
    <w:abstractNumId w:val="4"/>
  </w:num>
  <w:num w:numId="14">
    <w:abstractNumId w:val="9"/>
  </w:num>
  <w:num w:numId="15">
    <w:abstractNumId w:val="12"/>
  </w:num>
  <w:num w:numId="16">
    <w:abstractNumId w:val="3"/>
  </w:num>
  <w:num w:numId="17">
    <w:abstractNumId w:val="16"/>
  </w:num>
  <w:num w:numId="18">
    <w:abstractNumId w:val="15"/>
  </w:num>
  <w:num w:numId="19">
    <w:abstractNumId w:val="18"/>
  </w:num>
  <w:num w:numId="20">
    <w:abstractNumId w:val="11"/>
  </w:num>
  <w:num w:numId="21">
    <w:abstractNumId w:val="2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C53"/>
    <w:rsid w:val="000014AC"/>
    <w:rsid w:val="0000371C"/>
    <w:rsid w:val="0001060B"/>
    <w:rsid w:val="000212E5"/>
    <w:rsid w:val="00022834"/>
    <w:rsid w:val="0002404C"/>
    <w:rsid w:val="000274F9"/>
    <w:rsid w:val="00030A0A"/>
    <w:rsid w:val="00035B6F"/>
    <w:rsid w:val="0005080F"/>
    <w:rsid w:val="00050866"/>
    <w:rsid w:val="000542C8"/>
    <w:rsid w:val="00055249"/>
    <w:rsid w:val="00055CF8"/>
    <w:rsid w:val="0005628F"/>
    <w:rsid w:val="00060A7A"/>
    <w:rsid w:val="000626C1"/>
    <w:rsid w:val="00065724"/>
    <w:rsid w:val="00067CF6"/>
    <w:rsid w:val="00070485"/>
    <w:rsid w:val="000707B3"/>
    <w:rsid w:val="000732C1"/>
    <w:rsid w:val="00085EAB"/>
    <w:rsid w:val="00090B22"/>
    <w:rsid w:val="00092705"/>
    <w:rsid w:val="00093131"/>
    <w:rsid w:val="00096368"/>
    <w:rsid w:val="000964D8"/>
    <w:rsid w:val="000A2843"/>
    <w:rsid w:val="000A691A"/>
    <w:rsid w:val="000B04BD"/>
    <w:rsid w:val="000B3053"/>
    <w:rsid w:val="000B4693"/>
    <w:rsid w:val="000C1BDB"/>
    <w:rsid w:val="000D3D54"/>
    <w:rsid w:val="000D4FDE"/>
    <w:rsid w:val="000D79B9"/>
    <w:rsid w:val="00103DEA"/>
    <w:rsid w:val="0010453E"/>
    <w:rsid w:val="0011255C"/>
    <w:rsid w:val="0011526D"/>
    <w:rsid w:val="00117542"/>
    <w:rsid w:val="00120256"/>
    <w:rsid w:val="00122EA4"/>
    <w:rsid w:val="0013011B"/>
    <w:rsid w:val="001406B6"/>
    <w:rsid w:val="001426DA"/>
    <w:rsid w:val="00143E8C"/>
    <w:rsid w:val="00144C46"/>
    <w:rsid w:val="001467E8"/>
    <w:rsid w:val="0015073F"/>
    <w:rsid w:val="00152915"/>
    <w:rsid w:val="0016286C"/>
    <w:rsid w:val="0016314C"/>
    <w:rsid w:val="0016324F"/>
    <w:rsid w:val="001634F8"/>
    <w:rsid w:val="00165340"/>
    <w:rsid w:val="00170E14"/>
    <w:rsid w:val="0017507B"/>
    <w:rsid w:val="0017589E"/>
    <w:rsid w:val="00176A50"/>
    <w:rsid w:val="00176D46"/>
    <w:rsid w:val="00190BDA"/>
    <w:rsid w:val="00192037"/>
    <w:rsid w:val="001A483A"/>
    <w:rsid w:val="001A5DCB"/>
    <w:rsid w:val="001B1BED"/>
    <w:rsid w:val="001B255D"/>
    <w:rsid w:val="001B6903"/>
    <w:rsid w:val="001C29D8"/>
    <w:rsid w:val="001D7D03"/>
    <w:rsid w:val="001D7E25"/>
    <w:rsid w:val="001E176E"/>
    <w:rsid w:val="001E31FF"/>
    <w:rsid w:val="001E744E"/>
    <w:rsid w:val="001F0651"/>
    <w:rsid w:val="001F2637"/>
    <w:rsid w:val="00203376"/>
    <w:rsid w:val="0020438E"/>
    <w:rsid w:val="0020480B"/>
    <w:rsid w:val="0020622A"/>
    <w:rsid w:val="00207033"/>
    <w:rsid w:val="00214A84"/>
    <w:rsid w:val="00217232"/>
    <w:rsid w:val="00217AD4"/>
    <w:rsid w:val="00220FD2"/>
    <w:rsid w:val="0023044F"/>
    <w:rsid w:val="00235BDE"/>
    <w:rsid w:val="00236F84"/>
    <w:rsid w:val="00237EAA"/>
    <w:rsid w:val="0025041B"/>
    <w:rsid w:val="00250BC6"/>
    <w:rsid w:val="002542EC"/>
    <w:rsid w:val="002639B4"/>
    <w:rsid w:val="00267384"/>
    <w:rsid w:val="00267D89"/>
    <w:rsid w:val="002701BD"/>
    <w:rsid w:val="00274454"/>
    <w:rsid w:val="00280DC4"/>
    <w:rsid w:val="002848FE"/>
    <w:rsid w:val="00291082"/>
    <w:rsid w:val="002913AD"/>
    <w:rsid w:val="00295F26"/>
    <w:rsid w:val="002A2D6C"/>
    <w:rsid w:val="002A5DB0"/>
    <w:rsid w:val="002A65E6"/>
    <w:rsid w:val="002A73C3"/>
    <w:rsid w:val="002B0567"/>
    <w:rsid w:val="002B27E0"/>
    <w:rsid w:val="002B43DF"/>
    <w:rsid w:val="002B561C"/>
    <w:rsid w:val="002B7BFE"/>
    <w:rsid w:val="002C0893"/>
    <w:rsid w:val="002C309F"/>
    <w:rsid w:val="002C3FC1"/>
    <w:rsid w:val="002C6C9E"/>
    <w:rsid w:val="002D04F3"/>
    <w:rsid w:val="002D07B9"/>
    <w:rsid w:val="002D198A"/>
    <w:rsid w:val="002E1970"/>
    <w:rsid w:val="002E238B"/>
    <w:rsid w:val="002F1781"/>
    <w:rsid w:val="002F6275"/>
    <w:rsid w:val="00303110"/>
    <w:rsid w:val="0031093E"/>
    <w:rsid w:val="00314AB5"/>
    <w:rsid w:val="00320FD9"/>
    <w:rsid w:val="00322A41"/>
    <w:rsid w:val="003337F9"/>
    <w:rsid w:val="00336C28"/>
    <w:rsid w:val="003408F1"/>
    <w:rsid w:val="003411A7"/>
    <w:rsid w:val="003519EC"/>
    <w:rsid w:val="003537D2"/>
    <w:rsid w:val="00354AF9"/>
    <w:rsid w:val="00364176"/>
    <w:rsid w:val="00370E6E"/>
    <w:rsid w:val="00371E70"/>
    <w:rsid w:val="00372315"/>
    <w:rsid w:val="0037602E"/>
    <w:rsid w:val="00376544"/>
    <w:rsid w:val="00376960"/>
    <w:rsid w:val="0037727E"/>
    <w:rsid w:val="003811CE"/>
    <w:rsid w:val="00387ECC"/>
    <w:rsid w:val="00390E53"/>
    <w:rsid w:val="00394FBA"/>
    <w:rsid w:val="003956A9"/>
    <w:rsid w:val="003A63E3"/>
    <w:rsid w:val="003B2E50"/>
    <w:rsid w:val="003B5113"/>
    <w:rsid w:val="003B78EC"/>
    <w:rsid w:val="003C18C7"/>
    <w:rsid w:val="003C4C26"/>
    <w:rsid w:val="003C671C"/>
    <w:rsid w:val="003C6B5D"/>
    <w:rsid w:val="003D7B4F"/>
    <w:rsid w:val="003E0183"/>
    <w:rsid w:val="003E037C"/>
    <w:rsid w:val="003E2DA9"/>
    <w:rsid w:val="003E360D"/>
    <w:rsid w:val="003E4ED8"/>
    <w:rsid w:val="003E721E"/>
    <w:rsid w:val="003F0C25"/>
    <w:rsid w:val="0040085A"/>
    <w:rsid w:val="00401B5B"/>
    <w:rsid w:val="00405228"/>
    <w:rsid w:val="0040633F"/>
    <w:rsid w:val="0041051D"/>
    <w:rsid w:val="00411EB4"/>
    <w:rsid w:val="0041783A"/>
    <w:rsid w:val="00421839"/>
    <w:rsid w:val="00421909"/>
    <w:rsid w:val="00423B29"/>
    <w:rsid w:val="00423E46"/>
    <w:rsid w:val="00432C17"/>
    <w:rsid w:val="004336E6"/>
    <w:rsid w:val="004402CD"/>
    <w:rsid w:val="00442254"/>
    <w:rsid w:val="00454516"/>
    <w:rsid w:val="00457C32"/>
    <w:rsid w:val="0046608D"/>
    <w:rsid w:val="00480AD3"/>
    <w:rsid w:val="00483A00"/>
    <w:rsid w:val="004857F6"/>
    <w:rsid w:val="00490080"/>
    <w:rsid w:val="00491878"/>
    <w:rsid w:val="004918CC"/>
    <w:rsid w:val="004953D4"/>
    <w:rsid w:val="004A0377"/>
    <w:rsid w:val="004A18A6"/>
    <w:rsid w:val="004A1DB2"/>
    <w:rsid w:val="004B0EEF"/>
    <w:rsid w:val="004B0F79"/>
    <w:rsid w:val="004B6626"/>
    <w:rsid w:val="004D1C4E"/>
    <w:rsid w:val="004D2136"/>
    <w:rsid w:val="004E2D23"/>
    <w:rsid w:val="004E4610"/>
    <w:rsid w:val="004E5B08"/>
    <w:rsid w:val="004F0D07"/>
    <w:rsid w:val="004F4524"/>
    <w:rsid w:val="004F4793"/>
    <w:rsid w:val="00501DCC"/>
    <w:rsid w:val="0050219E"/>
    <w:rsid w:val="005031C0"/>
    <w:rsid w:val="00503256"/>
    <w:rsid w:val="0050514C"/>
    <w:rsid w:val="0050747A"/>
    <w:rsid w:val="00513C39"/>
    <w:rsid w:val="00521C90"/>
    <w:rsid w:val="005231C2"/>
    <w:rsid w:val="005260E7"/>
    <w:rsid w:val="005327A9"/>
    <w:rsid w:val="005329BC"/>
    <w:rsid w:val="00537367"/>
    <w:rsid w:val="0054131D"/>
    <w:rsid w:val="0054145D"/>
    <w:rsid w:val="00543016"/>
    <w:rsid w:val="005604D5"/>
    <w:rsid w:val="005663E9"/>
    <w:rsid w:val="00570F73"/>
    <w:rsid w:val="00584009"/>
    <w:rsid w:val="00584C52"/>
    <w:rsid w:val="0059425F"/>
    <w:rsid w:val="005954E1"/>
    <w:rsid w:val="00596104"/>
    <w:rsid w:val="00597534"/>
    <w:rsid w:val="005A28B8"/>
    <w:rsid w:val="005A2D95"/>
    <w:rsid w:val="005A307A"/>
    <w:rsid w:val="005A7523"/>
    <w:rsid w:val="005B0C93"/>
    <w:rsid w:val="005C1EE9"/>
    <w:rsid w:val="005C3954"/>
    <w:rsid w:val="005C4DC7"/>
    <w:rsid w:val="005D3D54"/>
    <w:rsid w:val="005E072B"/>
    <w:rsid w:val="005E0D6A"/>
    <w:rsid w:val="005E4B0C"/>
    <w:rsid w:val="005E799E"/>
    <w:rsid w:val="005F0BB5"/>
    <w:rsid w:val="005F3827"/>
    <w:rsid w:val="005F3EE1"/>
    <w:rsid w:val="005F4E46"/>
    <w:rsid w:val="005F4F9E"/>
    <w:rsid w:val="005F711B"/>
    <w:rsid w:val="006039E9"/>
    <w:rsid w:val="00612D1D"/>
    <w:rsid w:val="00612E92"/>
    <w:rsid w:val="00614500"/>
    <w:rsid w:val="00620C0E"/>
    <w:rsid w:val="0062156D"/>
    <w:rsid w:val="0062225E"/>
    <w:rsid w:val="00625699"/>
    <w:rsid w:val="00631B58"/>
    <w:rsid w:val="006341E9"/>
    <w:rsid w:val="00636257"/>
    <w:rsid w:val="00637DD9"/>
    <w:rsid w:val="00646B68"/>
    <w:rsid w:val="00650B4F"/>
    <w:rsid w:val="0065115E"/>
    <w:rsid w:val="00654459"/>
    <w:rsid w:val="00655528"/>
    <w:rsid w:val="0067389F"/>
    <w:rsid w:val="0067624F"/>
    <w:rsid w:val="00682227"/>
    <w:rsid w:val="00683415"/>
    <w:rsid w:val="0069132A"/>
    <w:rsid w:val="006922AC"/>
    <w:rsid w:val="006A06DC"/>
    <w:rsid w:val="006A5959"/>
    <w:rsid w:val="006A70B1"/>
    <w:rsid w:val="006A75AE"/>
    <w:rsid w:val="006B4188"/>
    <w:rsid w:val="006B4746"/>
    <w:rsid w:val="006B76DE"/>
    <w:rsid w:val="006C224F"/>
    <w:rsid w:val="006C3FA1"/>
    <w:rsid w:val="006C5386"/>
    <w:rsid w:val="006D3041"/>
    <w:rsid w:val="006D62BB"/>
    <w:rsid w:val="006E09A0"/>
    <w:rsid w:val="006E1F01"/>
    <w:rsid w:val="006E2A61"/>
    <w:rsid w:val="006E37C4"/>
    <w:rsid w:val="006E4036"/>
    <w:rsid w:val="006F5AA6"/>
    <w:rsid w:val="006F61EB"/>
    <w:rsid w:val="006F62EF"/>
    <w:rsid w:val="00701FE2"/>
    <w:rsid w:val="00703DA4"/>
    <w:rsid w:val="00714CAB"/>
    <w:rsid w:val="00717985"/>
    <w:rsid w:val="007204F4"/>
    <w:rsid w:val="00727288"/>
    <w:rsid w:val="007274D5"/>
    <w:rsid w:val="007417C0"/>
    <w:rsid w:val="00744D5D"/>
    <w:rsid w:val="00745F68"/>
    <w:rsid w:val="00746405"/>
    <w:rsid w:val="00751476"/>
    <w:rsid w:val="00754DDE"/>
    <w:rsid w:val="007563F7"/>
    <w:rsid w:val="007644C9"/>
    <w:rsid w:val="00772A31"/>
    <w:rsid w:val="0077550A"/>
    <w:rsid w:val="00775B61"/>
    <w:rsid w:val="00781126"/>
    <w:rsid w:val="00781C35"/>
    <w:rsid w:val="0078257D"/>
    <w:rsid w:val="00782C8E"/>
    <w:rsid w:val="00783EF4"/>
    <w:rsid w:val="00795FB4"/>
    <w:rsid w:val="0079674B"/>
    <w:rsid w:val="00796E0C"/>
    <w:rsid w:val="007A1773"/>
    <w:rsid w:val="007A4663"/>
    <w:rsid w:val="007A5E44"/>
    <w:rsid w:val="007B0A5D"/>
    <w:rsid w:val="007C0F1A"/>
    <w:rsid w:val="007D0890"/>
    <w:rsid w:val="007D1DE8"/>
    <w:rsid w:val="007D3400"/>
    <w:rsid w:val="007E0B1A"/>
    <w:rsid w:val="007E34D4"/>
    <w:rsid w:val="007E54A7"/>
    <w:rsid w:val="007E6892"/>
    <w:rsid w:val="007F0FCE"/>
    <w:rsid w:val="007F1208"/>
    <w:rsid w:val="007F4430"/>
    <w:rsid w:val="007F7807"/>
    <w:rsid w:val="00800645"/>
    <w:rsid w:val="00810C29"/>
    <w:rsid w:val="00812570"/>
    <w:rsid w:val="00820C58"/>
    <w:rsid w:val="00825387"/>
    <w:rsid w:val="008343CF"/>
    <w:rsid w:val="0083451F"/>
    <w:rsid w:val="00846934"/>
    <w:rsid w:val="00850387"/>
    <w:rsid w:val="008514E3"/>
    <w:rsid w:val="00851511"/>
    <w:rsid w:val="008526BC"/>
    <w:rsid w:val="00852B82"/>
    <w:rsid w:val="00861287"/>
    <w:rsid w:val="00862FA6"/>
    <w:rsid w:val="0086487C"/>
    <w:rsid w:val="00865048"/>
    <w:rsid w:val="0086544C"/>
    <w:rsid w:val="0086797C"/>
    <w:rsid w:val="00883517"/>
    <w:rsid w:val="00884F67"/>
    <w:rsid w:val="00892597"/>
    <w:rsid w:val="008936D1"/>
    <w:rsid w:val="00893902"/>
    <w:rsid w:val="00894B5A"/>
    <w:rsid w:val="00896136"/>
    <w:rsid w:val="00896ACC"/>
    <w:rsid w:val="0089703E"/>
    <w:rsid w:val="008978A1"/>
    <w:rsid w:val="008A2A13"/>
    <w:rsid w:val="008A2E5B"/>
    <w:rsid w:val="008A4CEF"/>
    <w:rsid w:val="008B4529"/>
    <w:rsid w:val="008C5308"/>
    <w:rsid w:val="008C7171"/>
    <w:rsid w:val="008C78F2"/>
    <w:rsid w:val="008D3C59"/>
    <w:rsid w:val="008D453A"/>
    <w:rsid w:val="008D485E"/>
    <w:rsid w:val="008D61A5"/>
    <w:rsid w:val="008E1ED1"/>
    <w:rsid w:val="008E25E4"/>
    <w:rsid w:val="008E6281"/>
    <w:rsid w:val="00902FC7"/>
    <w:rsid w:val="009047CA"/>
    <w:rsid w:val="0090506F"/>
    <w:rsid w:val="0090727E"/>
    <w:rsid w:val="009073F9"/>
    <w:rsid w:val="00911F9B"/>
    <w:rsid w:val="0091466D"/>
    <w:rsid w:val="00917011"/>
    <w:rsid w:val="0091711E"/>
    <w:rsid w:val="00920B61"/>
    <w:rsid w:val="00924D43"/>
    <w:rsid w:val="00926E49"/>
    <w:rsid w:val="00933651"/>
    <w:rsid w:val="00934730"/>
    <w:rsid w:val="00935B2C"/>
    <w:rsid w:val="00953F63"/>
    <w:rsid w:val="00957C77"/>
    <w:rsid w:val="00961E2C"/>
    <w:rsid w:val="00966A72"/>
    <w:rsid w:val="0097268A"/>
    <w:rsid w:val="00972E6A"/>
    <w:rsid w:val="00974A80"/>
    <w:rsid w:val="0098399F"/>
    <w:rsid w:val="00984559"/>
    <w:rsid w:val="00984A64"/>
    <w:rsid w:val="009868C6"/>
    <w:rsid w:val="00993C56"/>
    <w:rsid w:val="00995609"/>
    <w:rsid w:val="009B08E1"/>
    <w:rsid w:val="009B4303"/>
    <w:rsid w:val="009C2D37"/>
    <w:rsid w:val="009C35BB"/>
    <w:rsid w:val="009C398F"/>
    <w:rsid w:val="009C56AA"/>
    <w:rsid w:val="009D5149"/>
    <w:rsid w:val="009E2284"/>
    <w:rsid w:val="009E261A"/>
    <w:rsid w:val="009E6A45"/>
    <w:rsid w:val="009F1140"/>
    <w:rsid w:val="009F1505"/>
    <w:rsid w:val="009F669A"/>
    <w:rsid w:val="00A07161"/>
    <w:rsid w:val="00A07A92"/>
    <w:rsid w:val="00A12B90"/>
    <w:rsid w:val="00A12DF5"/>
    <w:rsid w:val="00A13197"/>
    <w:rsid w:val="00A15157"/>
    <w:rsid w:val="00A21D1E"/>
    <w:rsid w:val="00A26A59"/>
    <w:rsid w:val="00A3562D"/>
    <w:rsid w:val="00A35E3B"/>
    <w:rsid w:val="00A378C4"/>
    <w:rsid w:val="00A379B8"/>
    <w:rsid w:val="00A40556"/>
    <w:rsid w:val="00A447FD"/>
    <w:rsid w:val="00A44E94"/>
    <w:rsid w:val="00A539CB"/>
    <w:rsid w:val="00A66BF6"/>
    <w:rsid w:val="00A74860"/>
    <w:rsid w:val="00A816F0"/>
    <w:rsid w:val="00A86509"/>
    <w:rsid w:val="00A91764"/>
    <w:rsid w:val="00A93F1B"/>
    <w:rsid w:val="00A95865"/>
    <w:rsid w:val="00A968CA"/>
    <w:rsid w:val="00AA26BF"/>
    <w:rsid w:val="00AA66E9"/>
    <w:rsid w:val="00AB18D0"/>
    <w:rsid w:val="00AB2937"/>
    <w:rsid w:val="00AB6782"/>
    <w:rsid w:val="00AB76EF"/>
    <w:rsid w:val="00AC2A6C"/>
    <w:rsid w:val="00AE6C56"/>
    <w:rsid w:val="00AE6C74"/>
    <w:rsid w:val="00AE6CE8"/>
    <w:rsid w:val="00B049D9"/>
    <w:rsid w:val="00B057BB"/>
    <w:rsid w:val="00B06A22"/>
    <w:rsid w:val="00B06EE7"/>
    <w:rsid w:val="00B14819"/>
    <w:rsid w:val="00B22756"/>
    <w:rsid w:val="00B24D03"/>
    <w:rsid w:val="00B2687F"/>
    <w:rsid w:val="00B31312"/>
    <w:rsid w:val="00B3236A"/>
    <w:rsid w:val="00B42D1F"/>
    <w:rsid w:val="00B43449"/>
    <w:rsid w:val="00B46E7A"/>
    <w:rsid w:val="00B518D6"/>
    <w:rsid w:val="00B56681"/>
    <w:rsid w:val="00B56DE3"/>
    <w:rsid w:val="00B65C7C"/>
    <w:rsid w:val="00B74B9F"/>
    <w:rsid w:val="00B8041F"/>
    <w:rsid w:val="00B8171A"/>
    <w:rsid w:val="00B82812"/>
    <w:rsid w:val="00B84C69"/>
    <w:rsid w:val="00B86CD1"/>
    <w:rsid w:val="00B9251D"/>
    <w:rsid w:val="00BA009E"/>
    <w:rsid w:val="00BA27BB"/>
    <w:rsid w:val="00BA562D"/>
    <w:rsid w:val="00BA6621"/>
    <w:rsid w:val="00BA6B2F"/>
    <w:rsid w:val="00BB4377"/>
    <w:rsid w:val="00BB44E5"/>
    <w:rsid w:val="00BC4F9C"/>
    <w:rsid w:val="00BC6D78"/>
    <w:rsid w:val="00BC7E4D"/>
    <w:rsid w:val="00BD2F85"/>
    <w:rsid w:val="00BD31D4"/>
    <w:rsid w:val="00BD5B98"/>
    <w:rsid w:val="00BD65AA"/>
    <w:rsid w:val="00BD73B6"/>
    <w:rsid w:val="00BD7E17"/>
    <w:rsid w:val="00BE2F19"/>
    <w:rsid w:val="00BF0AFF"/>
    <w:rsid w:val="00BF17B0"/>
    <w:rsid w:val="00BF26B6"/>
    <w:rsid w:val="00BF5CB2"/>
    <w:rsid w:val="00C014B2"/>
    <w:rsid w:val="00C05E63"/>
    <w:rsid w:val="00C06D60"/>
    <w:rsid w:val="00C0772B"/>
    <w:rsid w:val="00C12D8A"/>
    <w:rsid w:val="00C13A56"/>
    <w:rsid w:val="00C15327"/>
    <w:rsid w:val="00C15E5B"/>
    <w:rsid w:val="00C15FC4"/>
    <w:rsid w:val="00C21C2E"/>
    <w:rsid w:val="00C26A6B"/>
    <w:rsid w:val="00C31351"/>
    <w:rsid w:val="00C3137C"/>
    <w:rsid w:val="00C3587D"/>
    <w:rsid w:val="00C40DC1"/>
    <w:rsid w:val="00C47F9F"/>
    <w:rsid w:val="00C53A7F"/>
    <w:rsid w:val="00C60E49"/>
    <w:rsid w:val="00C6171C"/>
    <w:rsid w:val="00C6360D"/>
    <w:rsid w:val="00C65577"/>
    <w:rsid w:val="00C71629"/>
    <w:rsid w:val="00C71C53"/>
    <w:rsid w:val="00C73064"/>
    <w:rsid w:val="00C73378"/>
    <w:rsid w:val="00C8117E"/>
    <w:rsid w:val="00C81B5F"/>
    <w:rsid w:val="00C86838"/>
    <w:rsid w:val="00C87795"/>
    <w:rsid w:val="00C91CFB"/>
    <w:rsid w:val="00C94F69"/>
    <w:rsid w:val="00C96972"/>
    <w:rsid w:val="00CA1A8D"/>
    <w:rsid w:val="00CA271A"/>
    <w:rsid w:val="00CA29A5"/>
    <w:rsid w:val="00CB2497"/>
    <w:rsid w:val="00CC2374"/>
    <w:rsid w:val="00CC4B0A"/>
    <w:rsid w:val="00CC7F3A"/>
    <w:rsid w:val="00CD02F2"/>
    <w:rsid w:val="00CD510F"/>
    <w:rsid w:val="00CD6670"/>
    <w:rsid w:val="00CF0CC9"/>
    <w:rsid w:val="00CF424A"/>
    <w:rsid w:val="00CF4924"/>
    <w:rsid w:val="00CF58E4"/>
    <w:rsid w:val="00CF626E"/>
    <w:rsid w:val="00D03DE9"/>
    <w:rsid w:val="00D06E21"/>
    <w:rsid w:val="00D1580C"/>
    <w:rsid w:val="00D253CB"/>
    <w:rsid w:val="00D31827"/>
    <w:rsid w:val="00D350CA"/>
    <w:rsid w:val="00D36399"/>
    <w:rsid w:val="00D3645E"/>
    <w:rsid w:val="00D3759B"/>
    <w:rsid w:val="00D444EE"/>
    <w:rsid w:val="00D4464A"/>
    <w:rsid w:val="00D5489C"/>
    <w:rsid w:val="00D6030F"/>
    <w:rsid w:val="00D61D75"/>
    <w:rsid w:val="00D720E9"/>
    <w:rsid w:val="00D72663"/>
    <w:rsid w:val="00D81DF8"/>
    <w:rsid w:val="00D8514E"/>
    <w:rsid w:val="00D86FFA"/>
    <w:rsid w:val="00D877E5"/>
    <w:rsid w:val="00D93449"/>
    <w:rsid w:val="00DA260F"/>
    <w:rsid w:val="00DA37F0"/>
    <w:rsid w:val="00DA6316"/>
    <w:rsid w:val="00DC0DB5"/>
    <w:rsid w:val="00DC48F6"/>
    <w:rsid w:val="00DC62B2"/>
    <w:rsid w:val="00DC7B8A"/>
    <w:rsid w:val="00DD2797"/>
    <w:rsid w:val="00DD37D1"/>
    <w:rsid w:val="00DD3A5D"/>
    <w:rsid w:val="00DD59EE"/>
    <w:rsid w:val="00DD782A"/>
    <w:rsid w:val="00DE7802"/>
    <w:rsid w:val="00DF15B8"/>
    <w:rsid w:val="00E14D2C"/>
    <w:rsid w:val="00E165D7"/>
    <w:rsid w:val="00E40C13"/>
    <w:rsid w:val="00E42CD1"/>
    <w:rsid w:val="00E44BCF"/>
    <w:rsid w:val="00E44F2F"/>
    <w:rsid w:val="00E5200B"/>
    <w:rsid w:val="00E530D9"/>
    <w:rsid w:val="00E55D0C"/>
    <w:rsid w:val="00E55E15"/>
    <w:rsid w:val="00E57702"/>
    <w:rsid w:val="00E655D9"/>
    <w:rsid w:val="00E668D0"/>
    <w:rsid w:val="00E70827"/>
    <w:rsid w:val="00E72DA9"/>
    <w:rsid w:val="00E72FAF"/>
    <w:rsid w:val="00E77E8B"/>
    <w:rsid w:val="00E808BB"/>
    <w:rsid w:val="00E82438"/>
    <w:rsid w:val="00E82E78"/>
    <w:rsid w:val="00E92233"/>
    <w:rsid w:val="00E93699"/>
    <w:rsid w:val="00E955E8"/>
    <w:rsid w:val="00E9792B"/>
    <w:rsid w:val="00EA031E"/>
    <w:rsid w:val="00EA076E"/>
    <w:rsid w:val="00EA3050"/>
    <w:rsid w:val="00EA5BAC"/>
    <w:rsid w:val="00EB69AA"/>
    <w:rsid w:val="00EC4544"/>
    <w:rsid w:val="00EC4E94"/>
    <w:rsid w:val="00EC742C"/>
    <w:rsid w:val="00ED1C4B"/>
    <w:rsid w:val="00ED2F36"/>
    <w:rsid w:val="00ED3A29"/>
    <w:rsid w:val="00ED5464"/>
    <w:rsid w:val="00EE050B"/>
    <w:rsid w:val="00EF4960"/>
    <w:rsid w:val="00F00473"/>
    <w:rsid w:val="00F0337D"/>
    <w:rsid w:val="00F06ED6"/>
    <w:rsid w:val="00F1271F"/>
    <w:rsid w:val="00F14FA3"/>
    <w:rsid w:val="00F1562F"/>
    <w:rsid w:val="00F20A54"/>
    <w:rsid w:val="00F20EB3"/>
    <w:rsid w:val="00F24AC5"/>
    <w:rsid w:val="00F445ED"/>
    <w:rsid w:val="00F550C9"/>
    <w:rsid w:val="00F56EB0"/>
    <w:rsid w:val="00F63BF3"/>
    <w:rsid w:val="00F72183"/>
    <w:rsid w:val="00F73F39"/>
    <w:rsid w:val="00F755E4"/>
    <w:rsid w:val="00F80F5B"/>
    <w:rsid w:val="00F924E0"/>
    <w:rsid w:val="00F963D9"/>
    <w:rsid w:val="00FA159F"/>
    <w:rsid w:val="00FA184E"/>
    <w:rsid w:val="00FA2933"/>
    <w:rsid w:val="00FA3C8E"/>
    <w:rsid w:val="00FA3E89"/>
    <w:rsid w:val="00FA794E"/>
    <w:rsid w:val="00FB0E54"/>
    <w:rsid w:val="00FB12A1"/>
    <w:rsid w:val="00FB2F91"/>
    <w:rsid w:val="00FB604E"/>
    <w:rsid w:val="00FB74A6"/>
    <w:rsid w:val="00FC0D32"/>
    <w:rsid w:val="00FC30AA"/>
    <w:rsid w:val="00FC76D7"/>
    <w:rsid w:val="00FD3C95"/>
    <w:rsid w:val="00FE2CBE"/>
    <w:rsid w:val="00FF37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6AB9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5">
    <w:name w:val="heading 5"/>
    <w:basedOn w:val="Normal"/>
    <w:next w:val="Normal"/>
    <w:link w:val="Heading5Char"/>
    <w:uiPriority w:val="1"/>
    <w:unhideWhenUsed/>
    <w:qFormat/>
    <w:rsid w:val="00972E6A"/>
    <w:pPr>
      <w:keepNext/>
      <w:keepLines/>
      <w:spacing w:before="200" w:after="0"/>
      <w:outlineLvl w:val="4"/>
    </w:pPr>
    <w:rPr>
      <w:rFonts w:asciiTheme="majorHAnsi" w:eastAsiaTheme="majorEastAsia" w:hAnsiTheme="majorHAnsi" w:cstheme="majorBidi"/>
      <w:color w:val="252C2F" w:themeColor="accent1" w:themeShade="7F"/>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892597"/>
    <w:pPr>
      <w:ind w:left="720"/>
      <w:contextualSpacing/>
    </w:pPr>
  </w:style>
  <w:style w:type="character" w:customStyle="1" w:styleId="Heading5Char">
    <w:name w:val="Heading 5 Char"/>
    <w:basedOn w:val="DefaultParagraphFont"/>
    <w:link w:val="Heading5"/>
    <w:uiPriority w:val="1"/>
    <w:rsid w:val="00972E6A"/>
    <w:rPr>
      <w:rFonts w:asciiTheme="majorHAnsi" w:eastAsiaTheme="majorEastAsia" w:hAnsiTheme="majorHAnsi" w:cstheme="majorBidi"/>
      <w:color w:val="252C2F"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5">
    <w:name w:val="heading 5"/>
    <w:basedOn w:val="Normal"/>
    <w:next w:val="Normal"/>
    <w:link w:val="Heading5Char"/>
    <w:uiPriority w:val="1"/>
    <w:unhideWhenUsed/>
    <w:qFormat/>
    <w:rsid w:val="00972E6A"/>
    <w:pPr>
      <w:keepNext/>
      <w:keepLines/>
      <w:spacing w:before="200" w:after="0"/>
      <w:outlineLvl w:val="4"/>
    </w:pPr>
    <w:rPr>
      <w:rFonts w:asciiTheme="majorHAnsi" w:eastAsiaTheme="majorEastAsia" w:hAnsiTheme="majorHAnsi" w:cstheme="majorBidi"/>
      <w:color w:val="252C2F" w:themeColor="accent1" w:themeShade="7F"/>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892597"/>
    <w:pPr>
      <w:ind w:left="720"/>
      <w:contextualSpacing/>
    </w:pPr>
  </w:style>
  <w:style w:type="character" w:customStyle="1" w:styleId="Heading5Char">
    <w:name w:val="Heading 5 Char"/>
    <w:basedOn w:val="DefaultParagraphFont"/>
    <w:link w:val="Heading5"/>
    <w:uiPriority w:val="1"/>
    <w:rsid w:val="00972E6A"/>
    <w:rPr>
      <w:rFonts w:asciiTheme="majorHAnsi" w:eastAsiaTheme="majorEastAsia" w:hAnsiTheme="majorHAnsi" w:cstheme="majorBidi"/>
      <w:color w:val="252C2F"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eader" Target="header1.xml"/><Relationship Id="rId64" Type="http://schemas.openxmlformats.org/officeDocument/2006/relationships/footer" Target="footer2.xml"/><Relationship Id="rId65" Type="http://schemas.openxmlformats.org/officeDocument/2006/relationships/header" Target="header2.xml"/><Relationship Id="rId66" Type="http://schemas.openxmlformats.org/officeDocument/2006/relationships/footer" Target="footer3.xml"/><Relationship Id="rId67" Type="http://schemas.openxmlformats.org/officeDocument/2006/relationships/fontTable" Target="fontTable.xml"/><Relationship Id="rId68" Type="http://schemas.openxmlformats.org/officeDocument/2006/relationships/glossaryDocument" Target="glossary/document.xml"/><Relationship Id="rId69"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9AF8F3BD83AE340B972B07AA43318D3"/>
        <w:category>
          <w:name w:val="General"/>
          <w:gallery w:val="placeholder"/>
        </w:category>
        <w:types>
          <w:type w:val="bbPlcHdr"/>
        </w:types>
        <w:behaviors>
          <w:behavior w:val="content"/>
        </w:behaviors>
        <w:guid w:val="{BAC8719C-6DDD-6140-B65B-5B7AE60028F2}"/>
      </w:docPartPr>
      <w:docPartBody>
        <w:p w:rsidR="00947CE0" w:rsidRDefault="00D001CE">
          <w:pPr>
            <w:pStyle w:val="F9AF8F3BD83AE340B972B07AA43318D3"/>
          </w:pPr>
          <w:r w:rsidRPr="00BA009E">
            <w:t>Lorem Ipsum Dolor</w:t>
          </w:r>
        </w:p>
      </w:docPartBody>
    </w:docPart>
    <w:docPart>
      <w:docPartPr>
        <w:name w:val="F0E552401FC2564A90C26543FD0D19C6"/>
        <w:category>
          <w:name w:val="General"/>
          <w:gallery w:val="placeholder"/>
        </w:category>
        <w:types>
          <w:type w:val="bbPlcHdr"/>
        </w:types>
        <w:behaviors>
          <w:behavior w:val="content"/>
        </w:behaviors>
        <w:guid w:val="{D04A0E9C-48F2-F640-9204-34D659251010}"/>
      </w:docPartPr>
      <w:docPartBody>
        <w:p w:rsidR="00947CE0" w:rsidRDefault="00D001CE">
          <w:pPr>
            <w:pStyle w:val="F0E552401FC2564A90C26543FD0D19C6"/>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C3FE5856"/>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C55E5C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1CE"/>
    <w:rsid w:val="00546C10"/>
    <w:rsid w:val="00901EF9"/>
    <w:rsid w:val="00947CE0"/>
    <w:rsid w:val="00C4646D"/>
    <w:rsid w:val="00C52FA5"/>
    <w:rsid w:val="00D001CE"/>
    <w:rsid w:val="00E01B43"/>
    <w:rsid w:val="00E97C67"/>
    <w:rsid w:val="00F072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AF8F3BD83AE340B972B07AA43318D3">
    <w:name w:val="F9AF8F3BD83AE340B972B07AA43318D3"/>
  </w:style>
  <w:style w:type="paragraph" w:customStyle="1" w:styleId="F0E552401FC2564A90C26543FD0D19C6">
    <w:name w:val="F0E552401FC2564A90C26543FD0D19C6"/>
  </w:style>
  <w:style w:type="paragraph" w:customStyle="1" w:styleId="648D7D0C9364AB47827B26ED8D031554">
    <w:name w:val="648D7D0C9364AB47827B26ED8D031554"/>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4F8BB14A3ABD0440A47B5ECA9F90B157">
    <w:name w:val="4F8BB14A3ABD0440A47B5ECA9F90B157"/>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D5FCFA3A1BA7BC4884A3AAA099A67337">
    <w:name w:val="D5FCFA3A1BA7BC4884A3AAA099A6733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AF8F3BD83AE340B972B07AA43318D3">
    <w:name w:val="F9AF8F3BD83AE340B972B07AA43318D3"/>
  </w:style>
  <w:style w:type="paragraph" w:customStyle="1" w:styleId="F0E552401FC2564A90C26543FD0D19C6">
    <w:name w:val="F0E552401FC2564A90C26543FD0D19C6"/>
  </w:style>
  <w:style w:type="paragraph" w:customStyle="1" w:styleId="648D7D0C9364AB47827B26ED8D031554">
    <w:name w:val="648D7D0C9364AB47827B26ED8D031554"/>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4F8BB14A3ABD0440A47B5ECA9F90B157">
    <w:name w:val="4F8BB14A3ABD0440A47B5ECA9F90B157"/>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D5FCFA3A1BA7BC4884A3AAA099A67337">
    <w:name w:val="D5FCFA3A1BA7BC4884A3AAA099A67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54.jpeg"/><Relationship Id="rId2" Type="http://schemas.openxmlformats.org/officeDocument/2006/relationships/image" Target="../media/image55.jpeg"/><Relationship Id="rId3" Type="http://schemas.openxmlformats.org/officeDocument/2006/relationships/image" Target="../media/image56.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ACC3854D-4448-A446-871E-B7E6DFD3A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16</TotalTime>
  <Pages>56</Pages>
  <Words>6202</Words>
  <Characters>35354</Characters>
  <Application>Microsoft Macintosh Word</Application>
  <DocSecurity>0</DocSecurity>
  <Lines>294</Lines>
  <Paragraphs>82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41474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COMP40725 Introduction to Relational Databases &amp; SQL Programming: Assignment 1</dc:title>
  <dc:subject>Database Design &amp; Implementation for DVD Store
By Noreen A. Lenihan</dc:subject>
  <dc:creator>Noreen Lenihan</dc:creator>
  <cp:keywords/>
  <dc:description/>
  <cp:lastModifiedBy>Noreen Lenihan</cp:lastModifiedBy>
  <cp:revision>3</cp:revision>
  <cp:lastPrinted>2014-03-26T23:11:00Z</cp:lastPrinted>
  <dcterms:created xsi:type="dcterms:W3CDTF">2014-03-26T23:11:00Z</dcterms:created>
  <dcterms:modified xsi:type="dcterms:W3CDTF">2014-03-26T23:45:00Z</dcterms:modified>
  <cp:category/>
</cp:coreProperties>
</file>